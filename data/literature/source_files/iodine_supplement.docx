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0D28" w14:textId="77777777" w:rsidR="001E7F06" w:rsidRPr="00C368FF" w:rsidRDefault="001E7F06" w:rsidP="001E7F06">
      <w:pPr>
        <w:pStyle w:val="BATitle"/>
        <w:spacing w:before="120" w:after="120" w:line="240" w:lineRule="auto"/>
        <w:jc w:val="left"/>
        <w:rPr>
          <w:b/>
          <w:bCs/>
          <w:sz w:val="40"/>
          <w:szCs w:val="40"/>
          <w:lang w:eastAsia="ja-JP"/>
        </w:rPr>
      </w:pPr>
      <w:bookmarkStart w:id="0" w:name="_Hlk137815940"/>
      <w:bookmarkStart w:id="1" w:name="_Hlk216886957"/>
      <w:r>
        <w:rPr>
          <w:b/>
          <w:bCs/>
          <w:sz w:val="40"/>
          <w:szCs w:val="40"/>
          <w:lang w:eastAsia="ja-JP"/>
        </w:rPr>
        <w:t>Supplementary data</w:t>
      </w:r>
    </w:p>
    <w:p w14:paraId="70B71378" w14:textId="788DBA2C" w:rsidR="007476A8" w:rsidRDefault="00400EE1" w:rsidP="004C47CA">
      <w:pPr>
        <w:pStyle w:val="BATitle"/>
        <w:jc w:val="left"/>
      </w:pPr>
      <w:r w:rsidRPr="00400EE1">
        <w:t>Structural and Electronic Properties of Iodine-Intercalated Carbon Nanotube Fibers and Their Conductivity Mechanism</w:t>
      </w:r>
      <w:r w:rsidR="00FB628A">
        <w:rPr>
          <w:lang w:eastAsia="ja-JP"/>
        </w:rPr>
        <w:t xml:space="preserve"> </w:t>
      </w:r>
      <w:bookmarkEnd w:id="0"/>
    </w:p>
    <w:p w14:paraId="37846931" w14:textId="1D9A1AC1" w:rsidR="0068220B" w:rsidRPr="00890DF1" w:rsidRDefault="00EC7167" w:rsidP="004C47CA">
      <w:pPr>
        <w:pStyle w:val="BBAuthorName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  <w:lang w:eastAsia="ja-JP"/>
        </w:rPr>
        <w:t>Satoshi Yamazaki</w:t>
      </w:r>
      <w:r w:rsidR="00383C45" w:rsidRPr="00890DF1">
        <w:rPr>
          <w:rFonts w:ascii="Times New Roman" w:hAnsi="Times New Roman"/>
        </w:rPr>
        <w:t xml:space="preserve"> </w:t>
      </w:r>
      <w:proofErr w:type="gramStart"/>
      <w:r w:rsidR="00383C45" w:rsidRPr="00890DF1">
        <w:rPr>
          <w:rFonts w:ascii="Times New Roman" w:hAnsi="Times New Roman"/>
          <w:vertAlign w:val="superscript"/>
        </w:rPr>
        <w:t>a</w:t>
      </w:r>
      <w:r w:rsidR="00A44262" w:rsidRPr="00890DF1">
        <w:rPr>
          <w:rFonts w:ascii="Times New Roman" w:hAnsi="Times New Roman"/>
          <w:vertAlign w:val="superscript"/>
        </w:rPr>
        <w:t>,</w:t>
      </w:r>
      <w:r w:rsidR="00A44262" w:rsidRPr="00890DF1">
        <w:rPr>
          <w:rFonts w:ascii="Times New Roman" w:hAnsi="Times New Roman"/>
        </w:rPr>
        <w:t>*</w:t>
      </w:r>
      <w:proofErr w:type="gramEnd"/>
      <w:r w:rsidR="00383C45" w:rsidRPr="00890DF1">
        <w:rPr>
          <w:rFonts w:ascii="Times New Roman" w:hAnsi="Times New Roman"/>
        </w:rPr>
        <w:t xml:space="preserve">, </w:t>
      </w:r>
      <w:r w:rsidR="00932D88">
        <w:rPr>
          <w:rFonts w:ascii="Times New Roman" w:hAnsi="Times New Roman" w:hint="eastAsia"/>
          <w:lang w:eastAsia="ja-JP"/>
        </w:rPr>
        <w:t>Takahiro Morimoto</w:t>
      </w:r>
      <w:r w:rsidR="00172252">
        <w:rPr>
          <w:rFonts w:ascii="Times New Roman" w:hAnsi="Times New Roman" w:hint="eastAsia"/>
          <w:lang w:eastAsia="ja-JP"/>
        </w:rPr>
        <w:t xml:space="preserve"> </w:t>
      </w:r>
      <w:r w:rsidR="00172252">
        <w:rPr>
          <w:rFonts w:ascii="Times New Roman" w:hAnsi="Times New Roman" w:hint="eastAsia"/>
          <w:vertAlign w:val="superscript"/>
          <w:lang w:eastAsia="ja-JP"/>
        </w:rPr>
        <w:t>b</w:t>
      </w:r>
      <w:r w:rsidR="00932D88" w:rsidRPr="00890DF1">
        <w:rPr>
          <w:rFonts w:ascii="Times New Roman" w:hAnsi="Times New Roman"/>
        </w:rPr>
        <w:t>,</w:t>
      </w:r>
      <w:r w:rsidR="00383C45" w:rsidRPr="00890DF1">
        <w:rPr>
          <w:rFonts w:ascii="Times New Roman" w:hAnsi="Times New Roman"/>
        </w:rPr>
        <w:t xml:space="preserve"> </w:t>
      </w:r>
      <w:r w:rsidR="00172252">
        <w:rPr>
          <w:rFonts w:ascii="Times New Roman" w:hAnsi="Times New Roman" w:hint="eastAsia"/>
          <w:lang w:eastAsia="ja-JP"/>
        </w:rPr>
        <w:t xml:space="preserve">Yoko Iizumi </w:t>
      </w:r>
      <w:r w:rsidR="00172252">
        <w:rPr>
          <w:rFonts w:ascii="Times New Roman" w:hAnsi="Times New Roman" w:hint="eastAsia"/>
          <w:vertAlign w:val="superscript"/>
          <w:lang w:eastAsia="ja-JP"/>
        </w:rPr>
        <w:t>b</w:t>
      </w:r>
      <w:r w:rsidR="00383C45" w:rsidRPr="00890DF1">
        <w:rPr>
          <w:rFonts w:ascii="Times New Roman" w:hAnsi="Times New Roman"/>
        </w:rPr>
        <w:t>,</w:t>
      </w:r>
      <w:r w:rsidR="00B859F1">
        <w:rPr>
          <w:rFonts w:ascii="Times New Roman" w:hAnsi="Times New Roman" w:hint="eastAsia"/>
          <w:lang w:eastAsia="ja-JP"/>
        </w:rPr>
        <w:t xml:space="preserve"> </w:t>
      </w:r>
      <w:r w:rsidR="00B859F1" w:rsidRPr="00932D88">
        <w:rPr>
          <w:rFonts w:ascii="Times New Roman" w:hAnsi="Times New Roman" w:hint="eastAsia"/>
        </w:rPr>
        <w:t>Takumi Inaba</w:t>
      </w:r>
      <w:r w:rsidR="00B859F1" w:rsidRPr="00890DF1">
        <w:rPr>
          <w:rFonts w:ascii="Times New Roman" w:hAnsi="Times New Roman"/>
        </w:rPr>
        <w:t xml:space="preserve"> </w:t>
      </w:r>
      <w:r w:rsidR="00B859F1">
        <w:rPr>
          <w:rFonts w:ascii="Times New Roman" w:hAnsi="Times New Roman" w:hint="eastAsia"/>
          <w:vertAlign w:val="superscript"/>
          <w:lang w:eastAsia="ja-JP"/>
        </w:rPr>
        <w:t>c</w:t>
      </w:r>
      <w:r w:rsidR="00B859F1" w:rsidRPr="00890DF1">
        <w:rPr>
          <w:rFonts w:ascii="Times New Roman" w:hAnsi="Times New Roman"/>
        </w:rPr>
        <w:t>,</w:t>
      </w:r>
      <w:r w:rsidR="00383C45" w:rsidRPr="00890DF1">
        <w:rPr>
          <w:rFonts w:ascii="Times New Roman" w:hAnsi="Times New Roman"/>
        </w:rPr>
        <w:t xml:space="preserve"> </w:t>
      </w:r>
      <w:proofErr w:type="spellStart"/>
      <w:r w:rsidR="00383C45" w:rsidRPr="00890DF1">
        <w:rPr>
          <w:rFonts w:ascii="Times New Roman" w:hAnsi="Times New Roman"/>
        </w:rPr>
        <w:t>Kazufumi</w:t>
      </w:r>
      <w:proofErr w:type="spellEnd"/>
      <w:r w:rsidR="00383C45" w:rsidRPr="00890DF1">
        <w:rPr>
          <w:rFonts w:ascii="Times New Roman" w:hAnsi="Times New Roman"/>
        </w:rPr>
        <w:t xml:space="preserve"> Kobashi </w:t>
      </w:r>
      <w:r w:rsidR="00172252">
        <w:rPr>
          <w:rFonts w:ascii="Times New Roman" w:hAnsi="Times New Roman" w:hint="eastAsia"/>
          <w:vertAlign w:val="superscript"/>
          <w:lang w:eastAsia="ja-JP"/>
        </w:rPr>
        <w:t>b</w:t>
      </w:r>
      <w:r w:rsidR="00383C45" w:rsidRPr="00890DF1">
        <w:rPr>
          <w:rFonts w:ascii="Times New Roman" w:hAnsi="Times New Roman"/>
        </w:rPr>
        <w:t xml:space="preserve">, and Toshiya Okazaki </w:t>
      </w:r>
      <w:proofErr w:type="gramStart"/>
      <w:r w:rsidR="00172252">
        <w:rPr>
          <w:rFonts w:ascii="Times New Roman" w:hAnsi="Times New Roman" w:hint="eastAsia"/>
          <w:vertAlign w:val="superscript"/>
          <w:lang w:eastAsia="ja-JP"/>
        </w:rPr>
        <w:t>b</w:t>
      </w:r>
      <w:r w:rsidR="00383C45" w:rsidRPr="00890DF1">
        <w:rPr>
          <w:rFonts w:ascii="Times New Roman" w:hAnsi="Times New Roman"/>
          <w:vertAlign w:val="superscript"/>
        </w:rPr>
        <w:t>,</w:t>
      </w:r>
      <w:r w:rsidR="00383C45" w:rsidRPr="00890DF1">
        <w:rPr>
          <w:rFonts w:ascii="Times New Roman" w:hAnsi="Times New Roman"/>
        </w:rPr>
        <w:t>*</w:t>
      </w:r>
      <w:proofErr w:type="gramEnd"/>
    </w:p>
    <w:p w14:paraId="227F3BD1" w14:textId="365B4005" w:rsidR="0068220B" w:rsidRPr="00890DF1" w:rsidRDefault="00CB28FC" w:rsidP="004C47CA">
      <w:pPr>
        <w:pStyle w:val="BCAuthorAddress"/>
        <w:spacing w:after="0"/>
        <w:jc w:val="left"/>
        <w:rPr>
          <w:rFonts w:ascii="Times New Roman" w:hAnsi="Times New Roman"/>
        </w:rPr>
      </w:pPr>
      <w:r w:rsidRPr="00890DF1">
        <w:rPr>
          <w:rFonts w:ascii="Times New Roman" w:hAnsi="Times New Roman"/>
          <w:vertAlign w:val="superscript"/>
        </w:rPr>
        <w:t>a</w:t>
      </w:r>
      <w:r w:rsidRPr="00890DF1">
        <w:rPr>
          <w:rFonts w:ascii="Times New Roman" w:hAnsi="Times New Roman"/>
        </w:rPr>
        <w:t xml:space="preserve"> </w:t>
      </w:r>
      <w:r w:rsidR="0094237E" w:rsidRPr="0094237E">
        <w:rPr>
          <w:rFonts w:ascii="Times New Roman" w:hAnsi="Times New Roman"/>
          <w:lang w:eastAsia="ja-JP"/>
        </w:rPr>
        <w:t>Research Association of High-Throughput Design and Development for Advanced Functional Materials, Tsukuba, Ibaraki, 305-8565, Japan</w:t>
      </w:r>
    </w:p>
    <w:p w14:paraId="13A977EA" w14:textId="08999F26" w:rsidR="00890DF1" w:rsidRPr="00A44262" w:rsidRDefault="002845F3" w:rsidP="00A44262">
      <w:pPr>
        <w:pStyle w:val="BIEmailAddress"/>
        <w:spacing w:after="0"/>
        <w:rPr>
          <w:rFonts w:ascii="Times New Roman" w:hAnsi="Times New Roman"/>
          <w:iCs/>
        </w:rPr>
      </w:pPr>
      <w:r w:rsidRPr="00890DF1">
        <w:rPr>
          <w:rFonts w:ascii="Times New Roman" w:hAnsi="Times New Roman"/>
          <w:iCs/>
          <w:vertAlign w:val="superscript"/>
        </w:rPr>
        <w:t>b</w:t>
      </w:r>
      <w:r w:rsidRPr="00890DF1">
        <w:rPr>
          <w:rFonts w:ascii="Times New Roman" w:hAnsi="Times New Roman"/>
          <w:iCs/>
        </w:rPr>
        <w:t xml:space="preserve"> </w:t>
      </w:r>
      <w:r w:rsidR="00890DF1" w:rsidRPr="00890DF1">
        <w:rPr>
          <w:rFonts w:ascii="Times New Roman" w:hAnsi="Times New Roman"/>
          <w:bCs/>
          <w:lang w:eastAsia="ja-JP"/>
        </w:rPr>
        <w:t>Nano</w:t>
      </w:r>
      <w:r w:rsidR="00A20E40">
        <w:rPr>
          <w:rFonts w:ascii="Times New Roman" w:hAnsi="Times New Roman" w:hint="eastAsia"/>
          <w:bCs/>
          <w:lang w:eastAsia="ja-JP"/>
        </w:rPr>
        <w:t>c</w:t>
      </w:r>
      <w:r w:rsidR="00890DF1" w:rsidRPr="00890DF1">
        <w:rPr>
          <w:rFonts w:ascii="Times New Roman" w:hAnsi="Times New Roman"/>
          <w:bCs/>
          <w:lang w:eastAsia="ja-JP"/>
        </w:rPr>
        <w:t xml:space="preserve">arbon </w:t>
      </w:r>
      <w:r w:rsidR="00A20E40">
        <w:rPr>
          <w:rFonts w:ascii="Times New Roman" w:hAnsi="Times New Roman" w:hint="eastAsia"/>
          <w:bCs/>
          <w:lang w:eastAsia="ja-JP"/>
        </w:rPr>
        <w:t>Material</w:t>
      </w:r>
      <w:r w:rsidR="009C7ADC">
        <w:rPr>
          <w:rFonts w:ascii="Times New Roman" w:hAnsi="Times New Roman" w:hint="eastAsia"/>
          <w:bCs/>
          <w:lang w:eastAsia="ja-JP"/>
        </w:rPr>
        <w:t>s</w:t>
      </w:r>
      <w:r w:rsidR="00890DF1" w:rsidRPr="00890DF1">
        <w:rPr>
          <w:rFonts w:ascii="Times New Roman" w:hAnsi="Times New Roman"/>
          <w:bCs/>
          <w:lang w:eastAsia="ja-JP"/>
        </w:rPr>
        <w:t xml:space="preserve"> Research </w:t>
      </w:r>
      <w:r w:rsidR="009C7ADC">
        <w:rPr>
          <w:rFonts w:ascii="Times New Roman" w:hAnsi="Times New Roman" w:hint="eastAsia"/>
          <w:bCs/>
          <w:lang w:eastAsia="ja-JP"/>
        </w:rPr>
        <w:t>Institute</w:t>
      </w:r>
      <w:r w:rsidR="00890DF1" w:rsidRPr="00890DF1">
        <w:rPr>
          <w:rFonts w:ascii="Times New Roman" w:hAnsi="Times New Roman"/>
          <w:bCs/>
          <w:lang w:eastAsia="ja-JP"/>
        </w:rPr>
        <w:t>, National Institute of Advanced Industrial Science and Technology (AIST), Tsukuba Central 5, 1-1-1 Higashi, Tsukuba, Ibaraki 305-8565, Japan</w:t>
      </w:r>
    </w:p>
    <w:p w14:paraId="3F276E8D" w14:textId="4BE93504" w:rsidR="00890DF1" w:rsidRDefault="00A44262" w:rsidP="004C47CA">
      <w:pPr>
        <w:pStyle w:val="BDAbstract"/>
        <w:spacing w:before="0" w:after="0"/>
        <w:rPr>
          <w:lang w:eastAsia="ja-JP"/>
        </w:rPr>
      </w:pPr>
      <w:r>
        <w:rPr>
          <w:rFonts w:hint="eastAsia"/>
          <w:vertAlign w:val="superscript"/>
          <w:lang w:eastAsia="ja-JP"/>
        </w:rPr>
        <w:t>c</w:t>
      </w:r>
      <w:r w:rsidR="00D45326">
        <w:rPr>
          <w:rFonts w:hint="eastAsia"/>
          <w:lang w:eastAsia="ja-JP"/>
        </w:rPr>
        <w:t xml:space="preserve"> </w:t>
      </w:r>
      <w:r w:rsidR="009C3F1D">
        <w:rPr>
          <w:rFonts w:hint="eastAsia"/>
          <w:lang w:eastAsia="ja-JP"/>
        </w:rPr>
        <w:t>S</w:t>
      </w:r>
      <w:r w:rsidR="009C3F1D" w:rsidRPr="00D064D5">
        <w:rPr>
          <w:lang w:eastAsia="ja-JP"/>
        </w:rPr>
        <w:t>emiconductor Frontier Research Center,</w:t>
      </w:r>
      <w:r w:rsidR="009C3F1D">
        <w:rPr>
          <w:rFonts w:hint="eastAsia"/>
          <w:lang w:eastAsia="ja-JP"/>
        </w:rPr>
        <w:t xml:space="preserve"> </w:t>
      </w:r>
      <w:r w:rsidR="00D45326" w:rsidRPr="00D45326">
        <w:rPr>
          <w:lang w:eastAsia="ja-JP"/>
        </w:rPr>
        <w:t xml:space="preserve">National Institute of Advanced Industrial Science and Technology (AIST), </w:t>
      </w:r>
    </w:p>
    <w:p w14:paraId="64A17C0D" w14:textId="77777777" w:rsidR="003E6D82" w:rsidRDefault="003E6D82" w:rsidP="004C47CA">
      <w:pPr>
        <w:pStyle w:val="TAMainText"/>
        <w:ind w:firstLine="0"/>
        <w:rPr>
          <w:lang w:eastAsia="ja-JP"/>
        </w:rPr>
      </w:pPr>
    </w:p>
    <w:p w14:paraId="0EF4BF55" w14:textId="77777777" w:rsidR="00AB34C5" w:rsidRDefault="000C05CC" w:rsidP="004C47CA">
      <w:pPr>
        <w:pStyle w:val="FACorrespondingAuthorFootnote"/>
        <w:spacing w:after="0"/>
        <w:jc w:val="left"/>
      </w:pPr>
      <w:r>
        <w:t>AUTHOR INFORMATION</w:t>
      </w:r>
    </w:p>
    <w:p w14:paraId="3CB79239" w14:textId="4BE5D20C" w:rsidR="0068220B" w:rsidRPr="0068220B" w:rsidRDefault="0068220B" w:rsidP="004C47CA">
      <w:pPr>
        <w:pStyle w:val="BGKeywords"/>
        <w:rPr>
          <w:lang w:eastAsia="ja-JP"/>
        </w:rPr>
      </w:pPr>
      <w:r>
        <w:rPr>
          <w:lang w:eastAsia="ja-JP"/>
        </w:rPr>
        <w:t>Corresponding Author</w:t>
      </w:r>
      <w:r w:rsidR="00A44262">
        <w:rPr>
          <w:rFonts w:hint="eastAsia"/>
          <w:lang w:eastAsia="ja-JP"/>
        </w:rPr>
        <w:t>s</w:t>
      </w:r>
      <w:r w:rsidR="003E57E1">
        <w:rPr>
          <w:rFonts w:hint="eastAsia"/>
          <w:lang w:eastAsia="ja-JP"/>
        </w:rPr>
        <w:t xml:space="preserve">. </w:t>
      </w:r>
      <w:r w:rsidR="00567E32" w:rsidRPr="00567E32">
        <w:rPr>
          <w:lang w:eastAsia="ja-JP"/>
        </w:rPr>
        <w:t>satoshi.mayama.yamazaki@furukawaelectric.com</w:t>
      </w:r>
      <w:r w:rsidR="00B6701A">
        <w:rPr>
          <w:rFonts w:hint="eastAsia"/>
          <w:lang w:eastAsia="ja-JP"/>
        </w:rPr>
        <w:t xml:space="preserve"> (Satoshi Yamazaki)</w:t>
      </w:r>
      <w:r w:rsidR="00567E32">
        <w:rPr>
          <w:rFonts w:hint="eastAsia"/>
          <w:lang w:eastAsia="ja-JP"/>
        </w:rPr>
        <w:t xml:space="preserve">, </w:t>
      </w:r>
      <w:hyperlink r:id="rId8" w:history="1">
        <w:r w:rsidRPr="0068220B">
          <w:rPr>
            <w:rStyle w:val="a6"/>
            <w:color w:val="auto"/>
            <w:u w:val="none"/>
            <w:lang w:eastAsia="ja-JP"/>
          </w:rPr>
          <w:t>toshi.okazaki@aist.go.jp</w:t>
        </w:r>
      </w:hyperlink>
      <w:r w:rsidRPr="0068220B">
        <w:rPr>
          <w:lang w:eastAsia="ja-JP"/>
        </w:rPr>
        <w:t xml:space="preserve"> (</w:t>
      </w:r>
      <w:r w:rsidR="00133D19">
        <w:rPr>
          <w:rFonts w:hint="eastAsia"/>
          <w:lang w:eastAsia="ja-JP"/>
        </w:rPr>
        <w:t>Toshiya Okazaki</w:t>
      </w:r>
      <w:r w:rsidRPr="0068220B">
        <w:rPr>
          <w:lang w:eastAsia="ja-JP"/>
        </w:rPr>
        <w:t>)</w:t>
      </w:r>
    </w:p>
    <w:p w14:paraId="032A1DBB" w14:textId="2166A5B1" w:rsidR="0028433C" w:rsidRDefault="0028433C">
      <w:pPr>
        <w:spacing w:after="0"/>
        <w:jc w:val="left"/>
      </w:pPr>
      <w:r>
        <w:br w:type="page"/>
      </w:r>
    </w:p>
    <w:p w14:paraId="24AD2A0C" w14:textId="0A44827D" w:rsidR="00CF093D" w:rsidRDefault="00753BD5" w:rsidP="00753BD5">
      <w:pPr>
        <w:spacing w:after="0"/>
        <w:jc w:val="center"/>
        <w:rPr>
          <w:lang w:eastAsia="ja-JP"/>
        </w:rPr>
      </w:pPr>
      <w:r w:rsidRPr="00753BD5">
        <w:rPr>
          <w:noProof/>
          <w:lang w:eastAsia="ja-JP"/>
        </w:rPr>
        <w:lastRenderedPageBreak/>
        <w:drawing>
          <wp:inline distT="0" distB="0" distL="0" distR="0" wp14:anchorId="014EA631" wp14:editId="33BA0D65">
            <wp:extent cx="1260000" cy="1998062"/>
            <wp:effectExtent l="0" t="0" r="0" b="2540"/>
            <wp:docPr id="41" name="図 40" descr="持つ が含まれている画像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2A748413-FF84-1276-38F9-2B8C2F569D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図 40" descr="持つ が含まれている画像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2A748413-FF84-1276-38F9-2B8C2F569D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99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D006" w14:textId="77777777" w:rsidR="007D39E5" w:rsidRDefault="007D39E5">
      <w:pPr>
        <w:spacing w:after="0"/>
        <w:jc w:val="left"/>
        <w:rPr>
          <w:lang w:eastAsia="ja-JP"/>
        </w:rPr>
      </w:pPr>
    </w:p>
    <w:p w14:paraId="65346D66" w14:textId="77777777" w:rsidR="00753BD5" w:rsidRDefault="00753BD5">
      <w:pPr>
        <w:spacing w:after="0"/>
        <w:jc w:val="left"/>
        <w:rPr>
          <w:lang w:eastAsia="ja-JP"/>
        </w:rPr>
      </w:pPr>
    </w:p>
    <w:p w14:paraId="22632BD8" w14:textId="404D4878" w:rsidR="00753BD5" w:rsidRDefault="00753BD5">
      <w:pPr>
        <w:spacing w:after="0"/>
        <w:jc w:val="left"/>
        <w:rPr>
          <w:lang w:eastAsia="ja-JP"/>
        </w:rPr>
      </w:pPr>
      <w:r>
        <w:rPr>
          <w:rFonts w:hint="eastAsia"/>
          <w:lang w:eastAsia="ja-JP"/>
        </w:rPr>
        <w:t>Fig. S1. 3D</w:t>
      </w:r>
      <w:r w:rsidR="00B8414D">
        <w:rPr>
          <w:rFonts w:hint="eastAsia"/>
          <w:lang w:eastAsia="ja-JP"/>
        </w:rPr>
        <w:t>-X-ray CT image of as-</w:t>
      </w:r>
      <w:r w:rsidR="00B8414D">
        <w:rPr>
          <w:lang w:eastAsia="ja-JP"/>
        </w:rPr>
        <w:t>received</w:t>
      </w:r>
      <w:r w:rsidR="00B8414D">
        <w:rPr>
          <w:rFonts w:hint="eastAsia"/>
          <w:lang w:eastAsia="ja-JP"/>
        </w:rPr>
        <w:t xml:space="preserve"> </w:t>
      </w:r>
      <w:proofErr w:type="spellStart"/>
      <w:r w:rsidR="00B8414D">
        <w:rPr>
          <w:rFonts w:hint="eastAsia"/>
          <w:lang w:eastAsia="ja-JP"/>
        </w:rPr>
        <w:t>DexMat</w:t>
      </w:r>
      <w:proofErr w:type="spellEnd"/>
      <w:r w:rsidR="00B8414D">
        <w:rPr>
          <w:rFonts w:hint="eastAsia"/>
          <w:lang w:eastAsia="ja-JP"/>
        </w:rPr>
        <w:t xml:space="preserve"> fiber</w:t>
      </w:r>
      <w:r w:rsidR="00A815C1">
        <w:rPr>
          <w:rFonts w:hint="eastAsia"/>
          <w:lang w:eastAsia="ja-JP"/>
        </w:rPr>
        <w:t>.</w:t>
      </w:r>
    </w:p>
    <w:p w14:paraId="4A34CEF9" w14:textId="66F4FD4C" w:rsidR="00A815C1" w:rsidRDefault="00A815C1">
      <w:pPr>
        <w:spacing w:after="0"/>
        <w:jc w:val="left"/>
        <w:rPr>
          <w:lang w:eastAsia="ja-JP"/>
        </w:rPr>
      </w:pPr>
      <w:r>
        <w:rPr>
          <w:lang w:eastAsia="ja-JP"/>
        </w:rPr>
        <w:br w:type="page"/>
      </w:r>
    </w:p>
    <w:p w14:paraId="5FA63A74" w14:textId="77777777" w:rsidR="00A815C1" w:rsidRPr="00B8414D" w:rsidRDefault="00A815C1">
      <w:pPr>
        <w:spacing w:after="0"/>
        <w:jc w:val="left"/>
        <w:rPr>
          <w:lang w:eastAsia="ja-JP"/>
        </w:rPr>
      </w:pPr>
    </w:p>
    <w:p w14:paraId="79EF3EC7" w14:textId="3F4DBF35" w:rsidR="0068220B" w:rsidRDefault="0028433C" w:rsidP="001D4B35">
      <w:pPr>
        <w:pStyle w:val="BDAbstract"/>
        <w:rPr>
          <w:lang w:eastAsia="ja-JP"/>
        </w:rPr>
      </w:pPr>
      <w:r>
        <w:rPr>
          <w:rFonts w:hint="eastAsia"/>
          <w:lang w:eastAsia="ja-JP"/>
        </w:rPr>
        <w:t>(a)</w:t>
      </w:r>
    </w:p>
    <w:p w14:paraId="0366CB76" w14:textId="62231D30" w:rsidR="0028433C" w:rsidRDefault="0028433C" w:rsidP="0028433C">
      <w:pPr>
        <w:pStyle w:val="TAMainText"/>
        <w:jc w:val="center"/>
        <w:rPr>
          <w:lang w:eastAsia="ja-JP"/>
        </w:rPr>
      </w:pPr>
      <w:r w:rsidRPr="0028433C">
        <w:rPr>
          <w:noProof/>
          <w:lang w:eastAsia="ja-JP"/>
        </w:rPr>
        <w:drawing>
          <wp:inline distT="0" distB="0" distL="0" distR="0" wp14:anchorId="7823A43C" wp14:editId="15E31FA0">
            <wp:extent cx="3211372" cy="3125811"/>
            <wp:effectExtent l="0" t="0" r="8255" b="0"/>
            <wp:docPr id="10" name="図 9" descr="グラフ, ダイア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9F125A3A-FDDD-9C58-22CC-9313A3742A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 descr="グラフ, ダイア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9F125A3A-FDDD-9C58-22CC-9313A3742A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912" cy="31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F03" w14:textId="5984E3C9" w:rsidR="0028433C" w:rsidRDefault="0028433C" w:rsidP="0028433C">
      <w:pPr>
        <w:pStyle w:val="TAMainText"/>
        <w:jc w:val="left"/>
        <w:rPr>
          <w:lang w:eastAsia="ja-JP"/>
        </w:rPr>
      </w:pPr>
      <w:r>
        <w:rPr>
          <w:rFonts w:hint="eastAsia"/>
          <w:lang w:eastAsia="ja-JP"/>
        </w:rPr>
        <w:t>(b)</w:t>
      </w:r>
    </w:p>
    <w:tbl>
      <w:tblPr>
        <w:tblW w:w="8637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3"/>
        <w:gridCol w:w="1110"/>
        <w:gridCol w:w="1111"/>
        <w:gridCol w:w="1111"/>
        <w:gridCol w:w="1110"/>
        <w:gridCol w:w="1111"/>
        <w:gridCol w:w="1111"/>
      </w:tblGrid>
      <w:tr w:rsidR="00C816C7" w:rsidRPr="00C816C7" w14:paraId="4C929147" w14:textId="77777777" w:rsidTr="004A215B">
        <w:trPr>
          <w:trHeight w:val="454"/>
          <w:jc w:val="center"/>
        </w:trPr>
        <w:tc>
          <w:tcPr>
            <w:tcW w:w="197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1C239C" w14:textId="1172A205" w:rsidR="00C816C7" w:rsidRPr="00C816C7" w:rsidRDefault="00154933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ja-JP"/>
              </w:rPr>
              <w:t>intercalation</w:t>
            </w:r>
            <w:r w:rsidR="00DF639B" w:rsidRPr="008358AB">
              <w:rPr>
                <w:rFonts w:ascii="Times New Roman" w:hAnsi="Times New Roman"/>
                <w:sz w:val="21"/>
                <w:szCs w:val="21"/>
                <w:lang w:eastAsia="ja-JP"/>
              </w:rPr>
              <w:t xml:space="preserve"> method</w:t>
            </w:r>
          </w:p>
        </w:tc>
        <w:tc>
          <w:tcPr>
            <w:tcW w:w="666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8ED51D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Atomic %</w:t>
            </w:r>
          </w:p>
        </w:tc>
      </w:tr>
      <w:tr w:rsidR="001077B1" w:rsidRPr="008358AB" w14:paraId="1D1AB65A" w14:textId="77777777" w:rsidTr="004A215B">
        <w:trPr>
          <w:trHeight w:val="454"/>
          <w:jc w:val="center"/>
        </w:trPr>
        <w:tc>
          <w:tcPr>
            <w:tcW w:w="197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C2D8E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CC757A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C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C3C1CF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O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EED8AB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S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FB1A58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Cl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2E967C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Fe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4FD7E9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I</w:t>
            </w:r>
          </w:p>
        </w:tc>
      </w:tr>
      <w:tr w:rsidR="001077B1" w:rsidRPr="008358AB" w14:paraId="45E59339" w14:textId="77777777" w:rsidTr="004A215B">
        <w:trPr>
          <w:trHeight w:val="454"/>
          <w:jc w:val="center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6F7B43" w14:textId="22FE53E4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Vapor</w:t>
            </w:r>
            <w:r w:rsidR="001077B1" w:rsidRPr="008358AB">
              <w:rPr>
                <w:rFonts w:ascii="Times New Roman" w:hAnsi="Times New Roman"/>
                <w:sz w:val="21"/>
                <w:szCs w:val="21"/>
                <w:lang w:eastAsia="ja-JP"/>
              </w:rPr>
              <w:t xml:space="preserve"> p</w:t>
            </w: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hase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D879B4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93.44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C1C95A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3.36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566F2B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0.14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F3868F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0.04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7DEFCC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-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652266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3.00</w:t>
            </w:r>
          </w:p>
        </w:tc>
      </w:tr>
      <w:tr w:rsidR="001077B1" w:rsidRPr="008358AB" w14:paraId="4E633D30" w14:textId="77777777" w:rsidTr="004A215B">
        <w:trPr>
          <w:trHeight w:val="454"/>
          <w:jc w:val="center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0AF118" w14:textId="0DEDD371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Liquid</w:t>
            </w:r>
            <w:r w:rsidR="001077B1" w:rsidRPr="008358AB">
              <w:rPr>
                <w:rFonts w:ascii="Times New Roman" w:hAnsi="Times New Roman"/>
                <w:sz w:val="21"/>
                <w:szCs w:val="21"/>
                <w:lang w:eastAsia="ja-JP"/>
              </w:rPr>
              <w:t xml:space="preserve"> p</w:t>
            </w: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hase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CFF080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92.21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4A1C9E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5.96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38A320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0.79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D7041B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0.32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C52E7D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-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955177" w14:textId="77777777" w:rsidR="00C816C7" w:rsidRPr="00C816C7" w:rsidRDefault="00C816C7" w:rsidP="00B43408">
            <w:pPr>
              <w:pStyle w:val="TAMainText"/>
              <w:jc w:val="center"/>
              <w:rPr>
                <w:rFonts w:ascii="Times New Roman" w:hAnsi="Times New Roman"/>
                <w:sz w:val="21"/>
                <w:szCs w:val="21"/>
                <w:lang w:eastAsia="ja-JP"/>
              </w:rPr>
            </w:pPr>
            <w:r w:rsidRPr="00C816C7">
              <w:rPr>
                <w:rFonts w:ascii="Times New Roman" w:hAnsi="Times New Roman"/>
                <w:sz w:val="21"/>
                <w:szCs w:val="21"/>
                <w:lang w:eastAsia="ja-JP"/>
              </w:rPr>
              <w:t>0.72</w:t>
            </w:r>
          </w:p>
        </w:tc>
      </w:tr>
    </w:tbl>
    <w:p w14:paraId="060FC938" w14:textId="77777777" w:rsidR="00B43408" w:rsidRDefault="00B43408" w:rsidP="00B43408">
      <w:pPr>
        <w:pStyle w:val="TAMainText"/>
        <w:rPr>
          <w:lang w:eastAsia="ja-JP"/>
        </w:rPr>
      </w:pPr>
    </w:p>
    <w:p w14:paraId="0381FF78" w14:textId="2FE8FA2A" w:rsidR="00B43408" w:rsidRDefault="002149C7" w:rsidP="007E25C4">
      <w:pPr>
        <w:pStyle w:val="TAMainText"/>
        <w:spacing w:line="240" w:lineRule="auto"/>
        <w:ind w:firstLine="0"/>
        <w:rPr>
          <w:lang w:eastAsia="ja-JP"/>
        </w:rPr>
      </w:pPr>
      <w:r w:rsidRPr="002149C7">
        <w:rPr>
          <w:lang w:eastAsia="ja-JP"/>
        </w:rPr>
        <w:t>Fig. S</w:t>
      </w:r>
      <w:r w:rsidR="00A815C1">
        <w:rPr>
          <w:rFonts w:hint="eastAsia"/>
          <w:lang w:eastAsia="ja-JP"/>
        </w:rPr>
        <w:t>2</w:t>
      </w:r>
      <w:r w:rsidRPr="002149C7">
        <w:rPr>
          <w:lang w:eastAsia="ja-JP"/>
        </w:rPr>
        <w:t xml:space="preserve">. </w:t>
      </w:r>
      <w:r>
        <w:rPr>
          <w:rFonts w:hint="eastAsia"/>
          <w:lang w:eastAsia="ja-JP"/>
        </w:rPr>
        <w:t xml:space="preserve">(a) </w:t>
      </w:r>
      <w:r w:rsidRPr="002149C7">
        <w:rPr>
          <w:lang w:eastAsia="ja-JP"/>
        </w:rPr>
        <w:t xml:space="preserve">Typical </w:t>
      </w:r>
      <w:r w:rsidRPr="006D7CC3">
        <w:rPr>
          <w:color w:val="000000" w:themeColor="text1"/>
          <w:lang w:eastAsia="ja-JP"/>
        </w:rPr>
        <w:t>ED</w:t>
      </w:r>
      <w:r w:rsidR="00AF7531" w:rsidRPr="006D7CC3">
        <w:rPr>
          <w:rFonts w:hint="eastAsia"/>
          <w:color w:val="000000" w:themeColor="text1"/>
          <w:lang w:eastAsia="ja-JP"/>
        </w:rPr>
        <w:t>S</w:t>
      </w:r>
      <w:r w:rsidRPr="002149C7">
        <w:rPr>
          <w:lang w:eastAsia="ja-JP"/>
        </w:rPr>
        <w:t xml:space="preserve"> spectra of I-doped CNT fibers by liquid and gas phase </w:t>
      </w:r>
      <w:r w:rsidR="00154933">
        <w:rPr>
          <w:rFonts w:hint="eastAsia"/>
          <w:lang w:eastAsia="ja-JP"/>
        </w:rPr>
        <w:t>intercalation</w:t>
      </w:r>
      <w:r w:rsidRPr="002149C7">
        <w:rPr>
          <w:lang w:eastAsia="ja-JP"/>
        </w:rPr>
        <w:t xml:space="preserve">. </w:t>
      </w:r>
      <w:r>
        <w:rPr>
          <w:rFonts w:hint="eastAsia"/>
          <w:lang w:eastAsia="ja-JP"/>
        </w:rPr>
        <w:t xml:space="preserve">(b) </w:t>
      </w:r>
      <w:r w:rsidRPr="002149C7">
        <w:rPr>
          <w:lang w:eastAsia="ja-JP"/>
        </w:rPr>
        <w:t xml:space="preserve">Elemental analysis shows that the stoichiometry of the liquid and gas phase </w:t>
      </w:r>
      <w:r w:rsidR="00D4514B">
        <w:rPr>
          <w:rFonts w:hint="eastAsia"/>
          <w:lang w:eastAsia="ja-JP"/>
        </w:rPr>
        <w:t>intercalated</w:t>
      </w:r>
      <w:r w:rsidRPr="002149C7">
        <w:rPr>
          <w:lang w:eastAsia="ja-JP"/>
        </w:rPr>
        <w:t xml:space="preserve"> fibers is C</w:t>
      </w:r>
      <w:r w:rsidRPr="002149C7">
        <w:rPr>
          <w:vertAlign w:val="subscript"/>
          <w:lang w:eastAsia="ja-JP"/>
        </w:rPr>
        <w:t>128</w:t>
      </w:r>
      <w:r w:rsidRPr="002149C7">
        <w:rPr>
          <w:lang w:eastAsia="ja-JP"/>
        </w:rPr>
        <w:t>I and C</w:t>
      </w:r>
      <w:r w:rsidRPr="002149C7">
        <w:rPr>
          <w:vertAlign w:val="subscript"/>
          <w:lang w:eastAsia="ja-JP"/>
        </w:rPr>
        <w:t>31</w:t>
      </w:r>
      <w:r w:rsidRPr="002149C7">
        <w:rPr>
          <w:lang w:eastAsia="ja-JP"/>
        </w:rPr>
        <w:t>I, respectively.</w:t>
      </w:r>
    </w:p>
    <w:p w14:paraId="11B34BE5" w14:textId="2673507B" w:rsidR="00D712AC" w:rsidRDefault="00D712AC">
      <w:pPr>
        <w:spacing w:after="0"/>
        <w:jc w:val="left"/>
        <w:rPr>
          <w:lang w:eastAsia="ja-JP"/>
        </w:rPr>
      </w:pPr>
      <w:r>
        <w:rPr>
          <w:lang w:eastAsia="ja-JP"/>
        </w:rPr>
        <w:br w:type="page"/>
      </w:r>
    </w:p>
    <w:p w14:paraId="2CAD3CD1" w14:textId="3EC7F0C3" w:rsidR="00AB65FC" w:rsidRDefault="00AB65FC" w:rsidP="00AE5499">
      <w:pPr>
        <w:pStyle w:val="TAMainText"/>
        <w:spacing w:line="240" w:lineRule="auto"/>
        <w:ind w:firstLine="0"/>
        <w:jc w:val="center"/>
        <w:rPr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 wp14:anchorId="0A743AEB" wp14:editId="06EFF649">
            <wp:extent cx="3395980" cy="2316480"/>
            <wp:effectExtent l="0" t="0" r="0" b="7620"/>
            <wp:docPr id="12062696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9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D1F4" w14:textId="77777777" w:rsidR="00AB65FC" w:rsidRDefault="00AB65FC" w:rsidP="007E25C4">
      <w:pPr>
        <w:pStyle w:val="TAMainText"/>
        <w:spacing w:line="240" w:lineRule="auto"/>
        <w:ind w:firstLine="0"/>
        <w:rPr>
          <w:lang w:eastAsia="ja-JP"/>
        </w:rPr>
      </w:pPr>
    </w:p>
    <w:p w14:paraId="2D72A62D" w14:textId="3F323E13" w:rsidR="00AB65FC" w:rsidRDefault="00AB65FC" w:rsidP="00AB65FC">
      <w:pPr>
        <w:pStyle w:val="TAMainText"/>
        <w:spacing w:line="240" w:lineRule="auto"/>
        <w:ind w:firstLine="0"/>
        <w:rPr>
          <w:lang w:eastAsia="ja-JP"/>
        </w:rPr>
      </w:pPr>
      <w:r w:rsidRPr="002149C7">
        <w:rPr>
          <w:lang w:eastAsia="ja-JP"/>
        </w:rPr>
        <w:t>Fig. S</w:t>
      </w:r>
      <w:r>
        <w:rPr>
          <w:rFonts w:hint="eastAsia"/>
          <w:lang w:eastAsia="ja-JP"/>
        </w:rPr>
        <w:t>3</w:t>
      </w:r>
      <w:r w:rsidRPr="002149C7">
        <w:rPr>
          <w:lang w:eastAsia="ja-JP"/>
        </w:rPr>
        <w:t>.</w:t>
      </w:r>
      <w:r w:rsidRPr="00B34BA8">
        <w:t xml:space="preserve"> </w:t>
      </w:r>
      <w:r w:rsidRPr="00B34BA8">
        <w:rPr>
          <w:lang w:eastAsia="ja-JP"/>
        </w:rPr>
        <w:t>Schematic illustration of the iodine c</w:t>
      </w:r>
      <w:r>
        <w:rPr>
          <w:rFonts w:hint="eastAsia"/>
          <w:lang w:eastAsia="ja-JP"/>
        </w:rPr>
        <w:t>hain</w:t>
      </w:r>
      <w:r w:rsidRPr="00B34BA8">
        <w:rPr>
          <w:lang w:eastAsia="ja-JP"/>
        </w:rPr>
        <w:t xml:space="preserve"> structure</w:t>
      </w:r>
      <w:r>
        <w:rPr>
          <w:rFonts w:hint="eastAsia"/>
          <w:lang w:eastAsia="ja-JP"/>
        </w:rPr>
        <w:t xml:space="preserve">s in </w:t>
      </w:r>
      <w:r w:rsidR="00AE5499">
        <w:rPr>
          <w:rFonts w:hint="eastAsia"/>
          <w:lang w:eastAsia="ja-JP"/>
        </w:rPr>
        <w:t>small and large diameter tubes</w:t>
      </w:r>
      <w:r w:rsidRPr="00B34BA8">
        <w:rPr>
          <w:lang w:eastAsia="ja-JP"/>
        </w:rPr>
        <w:t>.</w:t>
      </w:r>
    </w:p>
    <w:p w14:paraId="4255B815" w14:textId="77777777" w:rsidR="00AB65FC" w:rsidRDefault="00AB65FC" w:rsidP="007E25C4">
      <w:pPr>
        <w:pStyle w:val="TAMainText"/>
        <w:spacing w:line="240" w:lineRule="auto"/>
        <w:ind w:firstLine="0"/>
        <w:rPr>
          <w:lang w:eastAsia="ja-JP"/>
        </w:rPr>
      </w:pPr>
    </w:p>
    <w:p w14:paraId="39F2402F" w14:textId="77777777" w:rsidR="00AE5499" w:rsidRDefault="00AE5499" w:rsidP="007E25C4">
      <w:pPr>
        <w:pStyle w:val="TAMainText"/>
        <w:spacing w:line="240" w:lineRule="auto"/>
        <w:ind w:firstLine="0"/>
        <w:rPr>
          <w:lang w:eastAsia="ja-JP"/>
        </w:rPr>
      </w:pPr>
    </w:p>
    <w:p w14:paraId="7AB95914" w14:textId="77777777" w:rsidR="00AE5499" w:rsidRDefault="00AE5499" w:rsidP="007E25C4">
      <w:pPr>
        <w:pStyle w:val="TAMainText"/>
        <w:spacing w:line="240" w:lineRule="auto"/>
        <w:ind w:firstLine="0"/>
        <w:rPr>
          <w:lang w:eastAsia="ja-JP"/>
        </w:rPr>
      </w:pPr>
    </w:p>
    <w:p w14:paraId="66806E4F" w14:textId="77777777" w:rsidR="00AE5499" w:rsidRDefault="00AE5499" w:rsidP="007E25C4">
      <w:pPr>
        <w:pStyle w:val="TAMainText"/>
        <w:spacing w:line="240" w:lineRule="auto"/>
        <w:ind w:firstLine="0"/>
        <w:rPr>
          <w:lang w:eastAsia="ja-JP"/>
        </w:rPr>
      </w:pPr>
    </w:p>
    <w:p w14:paraId="7C9BDE69" w14:textId="77777777" w:rsidR="00AE5499" w:rsidRPr="00AE5499" w:rsidRDefault="00AE5499" w:rsidP="007E25C4">
      <w:pPr>
        <w:pStyle w:val="TAMainText"/>
        <w:spacing w:line="240" w:lineRule="auto"/>
        <w:ind w:firstLine="0"/>
        <w:rPr>
          <w:lang w:eastAsia="ja-JP"/>
        </w:rPr>
      </w:pPr>
    </w:p>
    <w:p w14:paraId="30E352AE" w14:textId="0D02F43F" w:rsidR="00D712AC" w:rsidRDefault="00C76005" w:rsidP="007E25C4">
      <w:pPr>
        <w:pStyle w:val="TAMainText"/>
        <w:spacing w:line="240" w:lineRule="auto"/>
        <w:ind w:firstLine="0"/>
        <w:rPr>
          <w:lang w:eastAsia="ja-JP"/>
        </w:rPr>
      </w:pPr>
      <w:r w:rsidRPr="00C76005">
        <w:rPr>
          <w:noProof/>
          <w:lang w:eastAsia="ja-JP"/>
        </w:rPr>
        <w:drawing>
          <wp:inline distT="0" distB="0" distL="0" distR="0" wp14:anchorId="2E4C4330" wp14:editId="57179513">
            <wp:extent cx="4054929" cy="1963439"/>
            <wp:effectExtent l="0" t="0" r="3175" b="0"/>
            <wp:docPr id="9" name="図 8" descr="グラフ, ダイア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B1BE7E43-6E35-BAB5-6BC2-C7510A41D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 descr="グラフ, ダイア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B1BE7E43-6E35-BAB5-6BC2-C7510A41D4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918" cy="197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71D9" w14:textId="77777777" w:rsidR="005E6EA2" w:rsidRDefault="005E6EA2" w:rsidP="007E25C4">
      <w:pPr>
        <w:pStyle w:val="TAMainText"/>
        <w:spacing w:line="240" w:lineRule="auto"/>
        <w:ind w:firstLine="0"/>
        <w:rPr>
          <w:lang w:eastAsia="ja-JP"/>
        </w:rPr>
      </w:pPr>
    </w:p>
    <w:p w14:paraId="11F8F710" w14:textId="44E7946D" w:rsidR="00D652B7" w:rsidRDefault="00540F1F" w:rsidP="007E25C4">
      <w:pPr>
        <w:pStyle w:val="TAMainText"/>
        <w:spacing w:line="240" w:lineRule="auto"/>
        <w:ind w:firstLine="0"/>
        <w:rPr>
          <w:lang w:eastAsia="ja-JP"/>
        </w:rPr>
      </w:pPr>
      <w:r w:rsidRPr="002149C7">
        <w:rPr>
          <w:lang w:eastAsia="ja-JP"/>
        </w:rPr>
        <w:t>Fig. S</w:t>
      </w:r>
      <w:r w:rsidR="00AE5499">
        <w:rPr>
          <w:rFonts w:hint="eastAsia"/>
          <w:lang w:eastAsia="ja-JP"/>
        </w:rPr>
        <w:t>4</w:t>
      </w:r>
      <w:r w:rsidRPr="002149C7">
        <w:rPr>
          <w:lang w:eastAsia="ja-JP"/>
        </w:rPr>
        <w:t>.</w:t>
      </w:r>
      <w:r w:rsidR="00B34BA8" w:rsidRPr="00B34BA8">
        <w:t xml:space="preserve"> </w:t>
      </w:r>
      <w:r w:rsidR="00B34BA8" w:rsidRPr="00B34BA8">
        <w:rPr>
          <w:lang w:eastAsia="ja-JP"/>
        </w:rPr>
        <w:t>Schematic illustration of the molecular iodine crystal structure, indicating the (002) and (200) planes.</w:t>
      </w:r>
    </w:p>
    <w:p w14:paraId="4D3C5242" w14:textId="77777777" w:rsidR="00D652B7" w:rsidRDefault="00D652B7">
      <w:pPr>
        <w:spacing w:after="0"/>
        <w:jc w:val="left"/>
        <w:rPr>
          <w:lang w:eastAsia="ja-JP"/>
        </w:rPr>
      </w:pPr>
      <w:r>
        <w:rPr>
          <w:lang w:eastAsia="ja-JP"/>
        </w:rPr>
        <w:br w:type="page"/>
      </w:r>
    </w:p>
    <w:p w14:paraId="08707B15" w14:textId="77777777" w:rsidR="007220E1" w:rsidRDefault="007220E1" w:rsidP="007E25C4">
      <w:pPr>
        <w:pStyle w:val="TAMainText"/>
        <w:spacing w:line="240" w:lineRule="auto"/>
        <w:ind w:firstLine="0"/>
        <w:rPr>
          <w:lang w:eastAsia="ja-JP"/>
        </w:rPr>
      </w:pPr>
    </w:p>
    <w:p w14:paraId="1C803A1A" w14:textId="5685B622" w:rsidR="00B636E3" w:rsidRDefault="00D652B7" w:rsidP="00B636E3">
      <w:pPr>
        <w:pStyle w:val="TAMainText"/>
        <w:spacing w:line="240" w:lineRule="auto"/>
        <w:ind w:firstLine="0"/>
        <w:rPr>
          <w:rFonts w:ascii="Times New Roman" w:hAnsi="Times New Roman"/>
          <w:lang w:eastAsia="ja-JP"/>
        </w:rPr>
      </w:pPr>
      <w:r w:rsidRPr="00C76005">
        <w:rPr>
          <w:rFonts w:hint="eastAsia"/>
          <w:lang w:eastAsia="ja-JP"/>
        </w:rPr>
        <w:t>Fig. S</w:t>
      </w:r>
      <w:r w:rsidR="00401BD5">
        <w:rPr>
          <w:rFonts w:hint="eastAsia"/>
          <w:lang w:eastAsia="ja-JP"/>
        </w:rPr>
        <w:t>5</w:t>
      </w:r>
      <w:r w:rsidRPr="00C76005">
        <w:rPr>
          <w:rFonts w:hint="eastAsia"/>
          <w:lang w:eastAsia="ja-JP"/>
        </w:rPr>
        <w:t xml:space="preserve">. </w:t>
      </w:r>
      <w:r w:rsidR="00EC6244" w:rsidRPr="00EC6244">
        <w:rPr>
          <w:rFonts w:ascii="Times New Roman" w:hAnsi="Times New Roman"/>
        </w:rPr>
        <w:t>Linear-combination fitting of the XAFS spectra for CNT fibers, using molecular iodine dimers and ionic iodine trimers as reference species. The fitting results indicate apparent spectral contributions of 82:18 (</w:t>
      </w:r>
      <w:proofErr w:type="spellStart"/>
      <w:proofErr w:type="gramStart"/>
      <w:r w:rsidR="00EC6244" w:rsidRPr="00EC6244">
        <w:rPr>
          <w:rFonts w:ascii="Times New Roman" w:hAnsi="Times New Roman"/>
        </w:rPr>
        <w:t>dimer:trimer</w:t>
      </w:r>
      <w:proofErr w:type="spellEnd"/>
      <w:proofErr w:type="gramEnd"/>
      <w:r w:rsidR="00EC6244" w:rsidRPr="00EC6244">
        <w:rPr>
          <w:rFonts w:ascii="Times New Roman" w:hAnsi="Times New Roman"/>
        </w:rPr>
        <w:t xml:space="preserve">) for the liquid-phase–intercalated sample and 95:5 for the </w:t>
      </w:r>
      <w:proofErr w:type="spellStart"/>
      <w:r w:rsidR="00EC6244" w:rsidRPr="00EC6244">
        <w:rPr>
          <w:rFonts w:ascii="Times New Roman" w:hAnsi="Times New Roman"/>
        </w:rPr>
        <w:t>va</w:t>
      </w:r>
      <w:r w:rsidR="00154933">
        <w:rPr>
          <w:rFonts w:ascii="Times New Roman" w:hAnsi="Times New Roman" w:hint="eastAsia"/>
          <w:lang w:eastAsia="ja-JP"/>
        </w:rPr>
        <w:t>g</w:t>
      </w:r>
      <w:r w:rsidR="00EC6244" w:rsidRPr="00EC6244">
        <w:rPr>
          <w:rFonts w:ascii="Times New Roman" w:hAnsi="Times New Roman"/>
        </w:rPr>
        <w:t>por</w:t>
      </w:r>
      <w:proofErr w:type="spellEnd"/>
      <w:r w:rsidR="00EC6244" w:rsidRPr="00EC6244">
        <w:rPr>
          <w:rFonts w:ascii="Times New Roman" w:hAnsi="Times New Roman"/>
        </w:rPr>
        <w:t>-phase–intercalated sample.</w:t>
      </w:r>
    </w:p>
    <w:p w14:paraId="6232C7B8" w14:textId="77777777" w:rsidR="006D4723" w:rsidRDefault="006D4723" w:rsidP="00B636E3">
      <w:pPr>
        <w:pStyle w:val="TAMainText"/>
        <w:spacing w:line="240" w:lineRule="auto"/>
        <w:ind w:firstLine="0"/>
        <w:rPr>
          <w:rFonts w:ascii="Times New Roman" w:hAnsi="Times New Roman"/>
          <w:lang w:eastAsia="ja-JP"/>
        </w:rPr>
      </w:pPr>
    </w:p>
    <w:p w14:paraId="24EF06BD" w14:textId="7734008F" w:rsidR="006D4723" w:rsidRPr="006111D6" w:rsidRDefault="006D4723" w:rsidP="00B636E3">
      <w:pPr>
        <w:pStyle w:val="TAMainText"/>
        <w:spacing w:line="240" w:lineRule="auto"/>
        <w:ind w:firstLine="0"/>
        <w:rPr>
          <w:rFonts w:ascii="Times New Roman" w:hAnsi="Times New Roman"/>
          <w:lang w:eastAsia="ja-JP"/>
        </w:rPr>
      </w:pPr>
      <w:r w:rsidRPr="006D4723">
        <w:rPr>
          <w:rFonts w:ascii="Times New Roman" w:hAnsi="Times New Roman"/>
          <w:noProof/>
          <w:lang w:eastAsia="ja-JP"/>
        </w:rPr>
        <w:drawing>
          <wp:anchor distT="0" distB="0" distL="114300" distR="114300" simplePos="0" relativeHeight="251658240" behindDoc="0" locked="0" layoutInCell="1" allowOverlap="1" wp14:anchorId="21067400" wp14:editId="17D1E963">
            <wp:simplePos x="914400" y="161925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3162935"/>
            <wp:effectExtent l="0" t="0" r="0" b="0"/>
            <wp:wrapSquare wrapText="bothSides"/>
            <wp:docPr id="13" name="図 12" descr="グラフ, ヒスト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FDED51E3-DA39-3F38-2222-9A710533D2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 12" descr="グラフ, ヒスト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FDED51E3-DA39-3F38-2222-9A710533D2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sectPr w:rsidR="006D4723" w:rsidRPr="006111D6" w:rsidSect="00D01C03">
      <w:footerReference w:type="default" r:id="rId14"/>
      <w:type w:val="continuous"/>
      <w:pgSz w:w="11906" w:h="16838" w:code="9"/>
      <w:pgMar w:top="1440" w:right="1440" w:bottom="1440" w:left="1440" w:header="0" w:footer="0" w:gutter="0"/>
      <w:cols w:space="47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67645" w14:textId="77777777" w:rsidR="002F6636" w:rsidRDefault="002F6636">
      <w:r>
        <w:separator/>
      </w:r>
    </w:p>
  </w:endnote>
  <w:endnote w:type="continuationSeparator" w:id="0">
    <w:p w14:paraId="6788EE47" w14:textId="77777777" w:rsidR="002F6636" w:rsidRDefault="002F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no Pro">
    <w:altName w:val="Constant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0628217"/>
      <w:docPartObj>
        <w:docPartGallery w:val="Page Numbers (Bottom of Page)"/>
        <w:docPartUnique/>
      </w:docPartObj>
    </w:sdtPr>
    <w:sdtEndPr/>
    <w:sdtContent>
      <w:p w14:paraId="191D7595" w14:textId="73441824" w:rsidR="007220E1" w:rsidRDefault="007220E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2891F38E" w14:textId="77777777" w:rsidR="007220E1" w:rsidRDefault="007220E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59ED" w14:textId="77777777" w:rsidR="002F6636" w:rsidRDefault="002F6636">
      <w:r>
        <w:separator/>
      </w:r>
    </w:p>
  </w:footnote>
  <w:footnote w:type="continuationSeparator" w:id="0">
    <w:p w14:paraId="30192103" w14:textId="77777777" w:rsidR="002F6636" w:rsidRDefault="002F6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AE3"/>
    <w:multiLevelType w:val="hybridMultilevel"/>
    <w:tmpl w:val="755CC400"/>
    <w:lvl w:ilvl="0" w:tplc="73C819F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4647C33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F4D56"/>
    <w:multiLevelType w:val="hybridMultilevel"/>
    <w:tmpl w:val="252699D2"/>
    <w:lvl w:ilvl="0" w:tplc="902A2C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B0D4588"/>
    <w:multiLevelType w:val="hybridMultilevel"/>
    <w:tmpl w:val="56DCB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1202A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86632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10" w15:restartNumberingAfterBreak="0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11" w15:restartNumberingAfterBreak="0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453F4677"/>
    <w:multiLevelType w:val="hybridMultilevel"/>
    <w:tmpl w:val="12D62052"/>
    <w:lvl w:ilvl="0" w:tplc="4D307B12">
      <w:start w:val="1"/>
      <w:numFmt w:val="decimal"/>
      <w:lvlText w:val="(%1)"/>
      <w:lvlJc w:val="left"/>
      <w:pPr>
        <w:ind w:left="360" w:hanging="360"/>
      </w:pPr>
      <w:rPr>
        <w:rFonts w:ascii="Arno Pro" w:eastAsiaTheme="minorEastAsia" w:hAnsi="Arno Pro" w:cs="Times New Roman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69A6550E"/>
    <w:multiLevelType w:val="multilevel"/>
    <w:tmpl w:val="60E480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481539219">
    <w:abstractNumId w:val="10"/>
  </w:num>
  <w:num w:numId="2" w16cid:durableId="323317725">
    <w:abstractNumId w:val="8"/>
  </w:num>
  <w:num w:numId="3" w16cid:durableId="1583445923">
    <w:abstractNumId w:val="11"/>
  </w:num>
  <w:num w:numId="4" w16cid:durableId="386799527">
    <w:abstractNumId w:val="9"/>
  </w:num>
  <w:num w:numId="5" w16cid:durableId="1652638546">
    <w:abstractNumId w:val="7"/>
  </w:num>
  <w:num w:numId="6" w16cid:durableId="45110713">
    <w:abstractNumId w:val="6"/>
  </w:num>
  <w:num w:numId="7" w16cid:durableId="191698569">
    <w:abstractNumId w:val="5"/>
  </w:num>
  <w:num w:numId="8" w16cid:durableId="1264071368">
    <w:abstractNumId w:val="3"/>
  </w:num>
  <w:num w:numId="9" w16cid:durableId="1497064845">
    <w:abstractNumId w:val="1"/>
  </w:num>
  <w:num w:numId="10" w16cid:durableId="584726130">
    <w:abstractNumId w:val="4"/>
  </w:num>
  <w:num w:numId="11" w16cid:durableId="1481993229">
    <w:abstractNumId w:val="0"/>
  </w:num>
  <w:num w:numId="12" w16cid:durableId="957177293">
    <w:abstractNumId w:val="13"/>
  </w:num>
  <w:num w:numId="13" w16cid:durableId="285163537">
    <w:abstractNumId w:val="12"/>
  </w:num>
  <w:num w:numId="14" w16cid:durableId="1310288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A6"/>
    <w:rsid w:val="000002F2"/>
    <w:rsid w:val="00001132"/>
    <w:rsid w:val="0000205B"/>
    <w:rsid w:val="000021E0"/>
    <w:rsid w:val="0000226B"/>
    <w:rsid w:val="00002630"/>
    <w:rsid w:val="0000353F"/>
    <w:rsid w:val="00007951"/>
    <w:rsid w:val="0001053E"/>
    <w:rsid w:val="00011742"/>
    <w:rsid w:val="00011C71"/>
    <w:rsid w:val="00011EE7"/>
    <w:rsid w:val="0001256D"/>
    <w:rsid w:val="00012A57"/>
    <w:rsid w:val="00013B70"/>
    <w:rsid w:val="00015811"/>
    <w:rsid w:val="00015835"/>
    <w:rsid w:val="000160B1"/>
    <w:rsid w:val="00017072"/>
    <w:rsid w:val="00020821"/>
    <w:rsid w:val="000237CB"/>
    <w:rsid w:val="00023A6A"/>
    <w:rsid w:val="00026179"/>
    <w:rsid w:val="00027409"/>
    <w:rsid w:val="00030522"/>
    <w:rsid w:val="0003155F"/>
    <w:rsid w:val="00031E12"/>
    <w:rsid w:val="0003271C"/>
    <w:rsid w:val="00033889"/>
    <w:rsid w:val="00035FF8"/>
    <w:rsid w:val="00037725"/>
    <w:rsid w:val="00037743"/>
    <w:rsid w:val="00037BED"/>
    <w:rsid w:val="00037E74"/>
    <w:rsid w:val="00037ED1"/>
    <w:rsid w:val="0004007D"/>
    <w:rsid w:val="00041152"/>
    <w:rsid w:val="00041524"/>
    <w:rsid w:val="00041AB1"/>
    <w:rsid w:val="000438F3"/>
    <w:rsid w:val="0004483D"/>
    <w:rsid w:val="000454DA"/>
    <w:rsid w:val="00046011"/>
    <w:rsid w:val="00050550"/>
    <w:rsid w:val="000514F7"/>
    <w:rsid w:val="00051857"/>
    <w:rsid w:val="00051E82"/>
    <w:rsid w:val="000520FF"/>
    <w:rsid w:val="00052156"/>
    <w:rsid w:val="000534FE"/>
    <w:rsid w:val="00053DF3"/>
    <w:rsid w:val="00054012"/>
    <w:rsid w:val="00054DC0"/>
    <w:rsid w:val="0005660D"/>
    <w:rsid w:val="0005660F"/>
    <w:rsid w:val="00056ECD"/>
    <w:rsid w:val="000572D0"/>
    <w:rsid w:val="00057553"/>
    <w:rsid w:val="00057E8E"/>
    <w:rsid w:val="000612CB"/>
    <w:rsid w:val="00061433"/>
    <w:rsid w:val="00061F6F"/>
    <w:rsid w:val="00063113"/>
    <w:rsid w:val="000632B2"/>
    <w:rsid w:val="00063956"/>
    <w:rsid w:val="0006482A"/>
    <w:rsid w:val="00064832"/>
    <w:rsid w:val="00064BA1"/>
    <w:rsid w:val="00064F62"/>
    <w:rsid w:val="00066B08"/>
    <w:rsid w:val="000679E9"/>
    <w:rsid w:val="00067C24"/>
    <w:rsid w:val="00067FBB"/>
    <w:rsid w:val="000702AD"/>
    <w:rsid w:val="000724C2"/>
    <w:rsid w:val="00072EB1"/>
    <w:rsid w:val="0007328C"/>
    <w:rsid w:val="00073355"/>
    <w:rsid w:val="0007440D"/>
    <w:rsid w:val="00074BAD"/>
    <w:rsid w:val="00074E73"/>
    <w:rsid w:val="00076602"/>
    <w:rsid w:val="000771BA"/>
    <w:rsid w:val="00077895"/>
    <w:rsid w:val="00077EE3"/>
    <w:rsid w:val="000800AD"/>
    <w:rsid w:val="00081D23"/>
    <w:rsid w:val="00082038"/>
    <w:rsid w:val="000823F1"/>
    <w:rsid w:val="00083505"/>
    <w:rsid w:val="00085119"/>
    <w:rsid w:val="000855C2"/>
    <w:rsid w:val="00085684"/>
    <w:rsid w:val="00085AA2"/>
    <w:rsid w:val="00086383"/>
    <w:rsid w:val="00086E16"/>
    <w:rsid w:val="000900E3"/>
    <w:rsid w:val="00090574"/>
    <w:rsid w:val="00090F7F"/>
    <w:rsid w:val="00090FBB"/>
    <w:rsid w:val="000919DE"/>
    <w:rsid w:val="0009258A"/>
    <w:rsid w:val="00093938"/>
    <w:rsid w:val="00094833"/>
    <w:rsid w:val="00094943"/>
    <w:rsid w:val="00095253"/>
    <w:rsid w:val="00095E3F"/>
    <w:rsid w:val="00096A05"/>
    <w:rsid w:val="00097393"/>
    <w:rsid w:val="000A10C9"/>
    <w:rsid w:val="000A1F27"/>
    <w:rsid w:val="000A2934"/>
    <w:rsid w:val="000A338E"/>
    <w:rsid w:val="000A34BA"/>
    <w:rsid w:val="000A4FC4"/>
    <w:rsid w:val="000A60B9"/>
    <w:rsid w:val="000A7972"/>
    <w:rsid w:val="000A7AB5"/>
    <w:rsid w:val="000A7F3A"/>
    <w:rsid w:val="000A7FFD"/>
    <w:rsid w:val="000B00DD"/>
    <w:rsid w:val="000B0108"/>
    <w:rsid w:val="000B0270"/>
    <w:rsid w:val="000B052C"/>
    <w:rsid w:val="000B2B99"/>
    <w:rsid w:val="000B2EEB"/>
    <w:rsid w:val="000B3519"/>
    <w:rsid w:val="000B46F0"/>
    <w:rsid w:val="000B4FC9"/>
    <w:rsid w:val="000B5610"/>
    <w:rsid w:val="000B564B"/>
    <w:rsid w:val="000B79CF"/>
    <w:rsid w:val="000C0002"/>
    <w:rsid w:val="000C05CC"/>
    <w:rsid w:val="000C16D6"/>
    <w:rsid w:val="000C2D33"/>
    <w:rsid w:val="000C31C1"/>
    <w:rsid w:val="000C45BC"/>
    <w:rsid w:val="000C4BF9"/>
    <w:rsid w:val="000C51F5"/>
    <w:rsid w:val="000C6542"/>
    <w:rsid w:val="000C6699"/>
    <w:rsid w:val="000C6CF0"/>
    <w:rsid w:val="000C7897"/>
    <w:rsid w:val="000C7D25"/>
    <w:rsid w:val="000D011A"/>
    <w:rsid w:val="000D0647"/>
    <w:rsid w:val="000D0899"/>
    <w:rsid w:val="000D126E"/>
    <w:rsid w:val="000D1A92"/>
    <w:rsid w:val="000D2767"/>
    <w:rsid w:val="000D3B92"/>
    <w:rsid w:val="000D4CD0"/>
    <w:rsid w:val="000D56A3"/>
    <w:rsid w:val="000D5E3A"/>
    <w:rsid w:val="000D6D0D"/>
    <w:rsid w:val="000D77A3"/>
    <w:rsid w:val="000D7FF5"/>
    <w:rsid w:val="000E008F"/>
    <w:rsid w:val="000E03F9"/>
    <w:rsid w:val="000E0DD1"/>
    <w:rsid w:val="000E15F4"/>
    <w:rsid w:val="000E1767"/>
    <w:rsid w:val="000E18F3"/>
    <w:rsid w:val="000E25D3"/>
    <w:rsid w:val="000E2A37"/>
    <w:rsid w:val="000E3793"/>
    <w:rsid w:val="000E3D3A"/>
    <w:rsid w:val="000E474E"/>
    <w:rsid w:val="000E4FB6"/>
    <w:rsid w:val="000E533C"/>
    <w:rsid w:val="000E5A51"/>
    <w:rsid w:val="000E6B9A"/>
    <w:rsid w:val="000F0848"/>
    <w:rsid w:val="000F1B25"/>
    <w:rsid w:val="000F2A8B"/>
    <w:rsid w:val="000F32BE"/>
    <w:rsid w:val="000F42A2"/>
    <w:rsid w:val="000F492B"/>
    <w:rsid w:val="000F5D9C"/>
    <w:rsid w:val="000F5FB1"/>
    <w:rsid w:val="000F63F1"/>
    <w:rsid w:val="000F6733"/>
    <w:rsid w:val="000F73AE"/>
    <w:rsid w:val="000F7A95"/>
    <w:rsid w:val="0010056B"/>
    <w:rsid w:val="00100A3F"/>
    <w:rsid w:val="00101CD6"/>
    <w:rsid w:val="00101CE7"/>
    <w:rsid w:val="00102687"/>
    <w:rsid w:val="001034C5"/>
    <w:rsid w:val="00103758"/>
    <w:rsid w:val="00104214"/>
    <w:rsid w:val="00104677"/>
    <w:rsid w:val="00104BC6"/>
    <w:rsid w:val="00104D6D"/>
    <w:rsid w:val="00104F65"/>
    <w:rsid w:val="00105C95"/>
    <w:rsid w:val="001064C8"/>
    <w:rsid w:val="0010692A"/>
    <w:rsid w:val="00106ACF"/>
    <w:rsid w:val="001077B1"/>
    <w:rsid w:val="001078E2"/>
    <w:rsid w:val="00112354"/>
    <w:rsid w:val="001127E7"/>
    <w:rsid w:val="00112CC6"/>
    <w:rsid w:val="00112D1B"/>
    <w:rsid w:val="001139B9"/>
    <w:rsid w:val="0011525F"/>
    <w:rsid w:val="00115AE0"/>
    <w:rsid w:val="00116333"/>
    <w:rsid w:val="00117504"/>
    <w:rsid w:val="001175BD"/>
    <w:rsid w:val="001176D8"/>
    <w:rsid w:val="001201CF"/>
    <w:rsid w:val="00120BBE"/>
    <w:rsid w:val="001228F4"/>
    <w:rsid w:val="0012306A"/>
    <w:rsid w:val="00126278"/>
    <w:rsid w:val="00126868"/>
    <w:rsid w:val="00126D62"/>
    <w:rsid w:val="00126DB0"/>
    <w:rsid w:val="001304B0"/>
    <w:rsid w:val="0013076C"/>
    <w:rsid w:val="001307C4"/>
    <w:rsid w:val="001323EF"/>
    <w:rsid w:val="00132999"/>
    <w:rsid w:val="00133D19"/>
    <w:rsid w:val="00134E47"/>
    <w:rsid w:val="00136049"/>
    <w:rsid w:val="00136A0F"/>
    <w:rsid w:val="00136AFF"/>
    <w:rsid w:val="001403C6"/>
    <w:rsid w:val="001403FB"/>
    <w:rsid w:val="00140661"/>
    <w:rsid w:val="00140EA9"/>
    <w:rsid w:val="0014297A"/>
    <w:rsid w:val="00143202"/>
    <w:rsid w:val="00146625"/>
    <w:rsid w:val="00146C6F"/>
    <w:rsid w:val="001476DE"/>
    <w:rsid w:val="00147A23"/>
    <w:rsid w:val="0015097D"/>
    <w:rsid w:val="00150F7A"/>
    <w:rsid w:val="001518E5"/>
    <w:rsid w:val="00152C15"/>
    <w:rsid w:val="001538CC"/>
    <w:rsid w:val="00153F51"/>
    <w:rsid w:val="00154918"/>
    <w:rsid w:val="00154933"/>
    <w:rsid w:val="001550F8"/>
    <w:rsid w:val="001557CC"/>
    <w:rsid w:val="001560DC"/>
    <w:rsid w:val="00156406"/>
    <w:rsid w:val="00156876"/>
    <w:rsid w:val="0015743C"/>
    <w:rsid w:val="00157865"/>
    <w:rsid w:val="0016444E"/>
    <w:rsid w:val="001646EE"/>
    <w:rsid w:val="001650CA"/>
    <w:rsid w:val="0016577D"/>
    <w:rsid w:val="00166C24"/>
    <w:rsid w:val="001671C1"/>
    <w:rsid w:val="001701BB"/>
    <w:rsid w:val="00170801"/>
    <w:rsid w:val="00171E82"/>
    <w:rsid w:val="00172252"/>
    <w:rsid w:val="0017227D"/>
    <w:rsid w:val="00173C2E"/>
    <w:rsid w:val="00173C65"/>
    <w:rsid w:val="0017513D"/>
    <w:rsid w:val="00176574"/>
    <w:rsid w:val="00176F22"/>
    <w:rsid w:val="00176FD5"/>
    <w:rsid w:val="001773FF"/>
    <w:rsid w:val="001775A4"/>
    <w:rsid w:val="00177FD3"/>
    <w:rsid w:val="001801DC"/>
    <w:rsid w:val="00180229"/>
    <w:rsid w:val="001816AE"/>
    <w:rsid w:val="00182E66"/>
    <w:rsid w:val="001832F8"/>
    <w:rsid w:val="00183C71"/>
    <w:rsid w:val="00184741"/>
    <w:rsid w:val="0018541E"/>
    <w:rsid w:val="00185DBA"/>
    <w:rsid w:val="00185DD2"/>
    <w:rsid w:val="00186704"/>
    <w:rsid w:val="00186FB6"/>
    <w:rsid w:val="00187EF9"/>
    <w:rsid w:val="00187FA1"/>
    <w:rsid w:val="001913ED"/>
    <w:rsid w:val="00191C19"/>
    <w:rsid w:val="00194BED"/>
    <w:rsid w:val="0019588D"/>
    <w:rsid w:val="00195964"/>
    <w:rsid w:val="00195ACA"/>
    <w:rsid w:val="0019739A"/>
    <w:rsid w:val="001A0DFC"/>
    <w:rsid w:val="001A19CF"/>
    <w:rsid w:val="001A26C3"/>
    <w:rsid w:val="001A3286"/>
    <w:rsid w:val="001A46AB"/>
    <w:rsid w:val="001A47AE"/>
    <w:rsid w:val="001A50EB"/>
    <w:rsid w:val="001A5CEF"/>
    <w:rsid w:val="001A68CB"/>
    <w:rsid w:val="001A7016"/>
    <w:rsid w:val="001A7253"/>
    <w:rsid w:val="001A7558"/>
    <w:rsid w:val="001A7595"/>
    <w:rsid w:val="001A788C"/>
    <w:rsid w:val="001A78C3"/>
    <w:rsid w:val="001A7A77"/>
    <w:rsid w:val="001A7A90"/>
    <w:rsid w:val="001A7D8E"/>
    <w:rsid w:val="001B046B"/>
    <w:rsid w:val="001B12D2"/>
    <w:rsid w:val="001B234A"/>
    <w:rsid w:val="001B26E5"/>
    <w:rsid w:val="001B29F7"/>
    <w:rsid w:val="001B4E7B"/>
    <w:rsid w:val="001B574E"/>
    <w:rsid w:val="001B58F6"/>
    <w:rsid w:val="001B6265"/>
    <w:rsid w:val="001B62D0"/>
    <w:rsid w:val="001B6D35"/>
    <w:rsid w:val="001B6E0E"/>
    <w:rsid w:val="001B7AFA"/>
    <w:rsid w:val="001C0184"/>
    <w:rsid w:val="001C0BDF"/>
    <w:rsid w:val="001C14AD"/>
    <w:rsid w:val="001C25AC"/>
    <w:rsid w:val="001C262A"/>
    <w:rsid w:val="001C384F"/>
    <w:rsid w:val="001C55F2"/>
    <w:rsid w:val="001C6788"/>
    <w:rsid w:val="001C67F4"/>
    <w:rsid w:val="001C68AA"/>
    <w:rsid w:val="001C7EEB"/>
    <w:rsid w:val="001D0A4F"/>
    <w:rsid w:val="001D1318"/>
    <w:rsid w:val="001D2AD8"/>
    <w:rsid w:val="001D376D"/>
    <w:rsid w:val="001D4439"/>
    <w:rsid w:val="001D4660"/>
    <w:rsid w:val="001D4B35"/>
    <w:rsid w:val="001D6F07"/>
    <w:rsid w:val="001D7E78"/>
    <w:rsid w:val="001E078D"/>
    <w:rsid w:val="001E3F03"/>
    <w:rsid w:val="001E4773"/>
    <w:rsid w:val="001E6B4C"/>
    <w:rsid w:val="001E7C5F"/>
    <w:rsid w:val="001E7F06"/>
    <w:rsid w:val="001F0327"/>
    <w:rsid w:val="001F05AF"/>
    <w:rsid w:val="001F05B2"/>
    <w:rsid w:val="001F13EB"/>
    <w:rsid w:val="001F1659"/>
    <w:rsid w:val="001F1D4A"/>
    <w:rsid w:val="001F2AA6"/>
    <w:rsid w:val="001F3370"/>
    <w:rsid w:val="001F340B"/>
    <w:rsid w:val="001F4AA2"/>
    <w:rsid w:val="001F55AD"/>
    <w:rsid w:val="001F67AD"/>
    <w:rsid w:val="001F74A0"/>
    <w:rsid w:val="001F7D82"/>
    <w:rsid w:val="00201387"/>
    <w:rsid w:val="00201CBD"/>
    <w:rsid w:val="00201DEE"/>
    <w:rsid w:val="00203809"/>
    <w:rsid w:val="0020386F"/>
    <w:rsid w:val="00203CEA"/>
    <w:rsid w:val="0020470D"/>
    <w:rsid w:val="00207BDD"/>
    <w:rsid w:val="00210C54"/>
    <w:rsid w:val="00210E79"/>
    <w:rsid w:val="0021134C"/>
    <w:rsid w:val="002117F8"/>
    <w:rsid w:val="00211AF7"/>
    <w:rsid w:val="0021252E"/>
    <w:rsid w:val="00212AAB"/>
    <w:rsid w:val="00212B1D"/>
    <w:rsid w:val="00214834"/>
    <w:rsid w:val="002149C7"/>
    <w:rsid w:val="00215268"/>
    <w:rsid w:val="00215E9B"/>
    <w:rsid w:val="00216634"/>
    <w:rsid w:val="002179BE"/>
    <w:rsid w:val="00220EFF"/>
    <w:rsid w:val="00221594"/>
    <w:rsid w:val="00221820"/>
    <w:rsid w:val="002225C5"/>
    <w:rsid w:val="002252CB"/>
    <w:rsid w:val="00226064"/>
    <w:rsid w:val="002264EB"/>
    <w:rsid w:val="002275B1"/>
    <w:rsid w:val="002277D6"/>
    <w:rsid w:val="00227865"/>
    <w:rsid w:val="00230B50"/>
    <w:rsid w:val="00230BEC"/>
    <w:rsid w:val="00231286"/>
    <w:rsid w:val="00231414"/>
    <w:rsid w:val="00231DC1"/>
    <w:rsid w:val="002323B7"/>
    <w:rsid w:val="002334A0"/>
    <w:rsid w:val="002334B9"/>
    <w:rsid w:val="00235AB7"/>
    <w:rsid w:val="002363AD"/>
    <w:rsid w:val="00237486"/>
    <w:rsid w:val="00237746"/>
    <w:rsid w:val="00240042"/>
    <w:rsid w:val="002404CC"/>
    <w:rsid w:val="002407E0"/>
    <w:rsid w:val="00240E42"/>
    <w:rsid w:val="002415B3"/>
    <w:rsid w:val="002434E4"/>
    <w:rsid w:val="00244BE0"/>
    <w:rsid w:val="00244D44"/>
    <w:rsid w:val="0024648E"/>
    <w:rsid w:val="00246C60"/>
    <w:rsid w:val="0025022B"/>
    <w:rsid w:val="002507FA"/>
    <w:rsid w:val="00250D17"/>
    <w:rsid w:val="002510D0"/>
    <w:rsid w:val="00251614"/>
    <w:rsid w:val="00251D69"/>
    <w:rsid w:val="002527D8"/>
    <w:rsid w:val="00252F6D"/>
    <w:rsid w:val="00253254"/>
    <w:rsid w:val="002538E8"/>
    <w:rsid w:val="0025521B"/>
    <w:rsid w:val="00261943"/>
    <w:rsid w:val="00261E97"/>
    <w:rsid w:val="0026237E"/>
    <w:rsid w:val="00262C9A"/>
    <w:rsid w:val="00263A3E"/>
    <w:rsid w:val="00266133"/>
    <w:rsid w:val="00266C47"/>
    <w:rsid w:val="00266CDD"/>
    <w:rsid w:val="00266D8F"/>
    <w:rsid w:val="00271A02"/>
    <w:rsid w:val="0027209E"/>
    <w:rsid w:val="0027279C"/>
    <w:rsid w:val="00273417"/>
    <w:rsid w:val="00273E66"/>
    <w:rsid w:val="0027425A"/>
    <w:rsid w:val="00274B16"/>
    <w:rsid w:val="00275188"/>
    <w:rsid w:val="002755A4"/>
    <w:rsid w:val="002768E3"/>
    <w:rsid w:val="00280B92"/>
    <w:rsid w:val="00280E0A"/>
    <w:rsid w:val="00282576"/>
    <w:rsid w:val="0028278B"/>
    <w:rsid w:val="00282D0A"/>
    <w:rsid w:val="00283669"/>
    <w:rsid w:val="00283F53"/>
    <w:rsid w:val="0028433C"/>
    <w:rsid w:val="002845F3"/>
    <w:rsid w:val="002847DA"/>
    <w:rsid w:val="002857C7"/>
    <w:rsid w:val="0028659A"/>
    <w:rsid w:val="002909F9"/>
    <w:rsid w:val="002913F9"/>
    <w:rsid w:val="002937A9"/>
    <w:rsid w:val="002951C8"/>
    <w:rsid w:val="0029601A"/>
    <w:rsid w:val="00296996"/>
    <w:rsid w:val="00296F3B"/>
    <w:rsid w:val="00297330"/>
    <w:rsid w:val="0029742C"/>
    <w:rsid w:val="002A063B"/>
    <w:rsid w:val="002A0B68"/>
    <w:rsid w:val="002A1537"/>
    <w:rsid w:val="002A25D9"/>
    <w:rsid w:val="002A2DF0"/>
    <w:rsid w:val="002A6017"/>
    <w:rsid w:val="002A7493"/>
    <w:rsid w:val="002B1B02"/>
    <w:rsid w:val="002B253D"/>
    <w:rsid w:val="002B3DE6"/>
    <w:rsid w:val="002B415E"/>
    <w:rsid w:val="002B485D"/>
    <w:rsid w:val="002B644C"/>
    <w:rsid w:val="002B652D"/>
    <w:rsid w:val="002B68E7"/>
    <w:rsid w:val="002B6B6F"/>
    <w:rsid w:val="002B6CDA"/>
    <w:rsid w:val="002B7BBB"/>
    <w:rsid w:val="002C09A6"/>
    <w:rsid w:val="002C14BE"/>
    <w:rsid w:val="002C2D32"/>
    <w:rsid w:val="002C3431"/>
    <w:rsid w:val="002C41E9"/>
    <w:rsid w:val="002C43D8"/>
    <w:rsid w:val="002C546B"/>
    <w:rsid w:val="002C59FF"/>
    <w:rsid w:val="002C5A63"/>
    <w:rsid w:val="002C6F6D"/>
    <w:rsid w:val="002D0602"/>
    <w:rsid w:val="002D0FF5"/>
    <w:rsid w:val="002D12DD"/>
    <w:rsid w:val="002D180A"/>
    <w:rsid w:val="002D232E"/>
    <w:rsid w:val="002D3CA3"/>
    <w:rsid w:val="002D42D8"/>
    <w:rsid w:val="002D4337"/>
    <w:rsid w:val="002D5465"/>
    <w:rsid w:val="002D641F"/>
    <w:rsid w:val="002D6C82"/>
    <w:rsid w:val="002D7158"/>
    <w:rsid w:val="002E164E"/>
    <w:rsid w:val="002E3B9B"/>
    <w:rsid w:val="002E4848"/>
    <w:rsid w:val="002E4C22"/>
    <w:rsid w:val="002E4E41"/>
    <w:rsid w:val="002E5356"/>
    <w:rsid w:val="002E5B12"/>
    <w:rsid w:val="002E5EC6"/>
    <w:rsid w:val="002E6271"/>
    <w:rsid w:val="002E62CF"/>
    <w:rsid w:val="002E6467"/>
    <w:rsid w:val="002E70DC"/>
    <w:rsid w:val="002F0427"/>
    <w:rsid w:val="002F0666"/>
    <w:rsid w:val="002F0746"/>
    <w:rsid w:val="002F1DD4"/>
    <w:rsid w:val="002F1E45"/>
    <w:rsid w:val="002F21E9"/>
    <w:rsid w:val="002F27E7"/>
    <w:rsid w:val="002F2C14"/>
    <w:rsid w:val="002F2D0D"/>
    <w:rsid w:val="002F2DC5"/>
    <w:rsid w:val="002F38D6"/>
    <w:rsid w:val="002F444C"/>
    <w:rsid w:val="002F4D1D"/>
    <w:rsid w:val="002F4DDA"/>
    <w:rsid w:val="002F5097"/>
    <w:rsid w:val="002F639D"/>
    <w:rsid w:val="002F6636"/>
    <w:rsid w:val="002F7BA9"/>
    <w:rsid w:val="002F7C5D"/>
    <w:rsid w:val="00302501"/>
    <w:rsid w:val="00305229"/>
    <w:rsid w:val="0030541E"/>
    <w:rsid w:val="00307602"/>
    <w:rsid w:val="00307D27"/>
    <w:rsid w:val="00310115"/>
    <w:rsid w:val="00310C22"/>
    <w:rsid w:val="00311656"/>
    <w:rsid w:val="003118C3"/>
    <w:rsid w:val="00312244"/>
    <w:rsid w:val="0031224A"/>
    <w:rsid w:val="00312861"/>
    <w:rsid w:val="0031373B"/>
    <w:rsid w:val="00313A19"/>
    <w:rsid w:val="00314EB3"/>
    <w:rsid w:val="003156D2"/>
    <w:rsid w:val="003159D6"/>
    <w:rsid w:val="00316FC2"/>
    <w:rsid w:val="0032034D"/>
    <w:rsid w:val="003208B8"/>
    <w:rsid w:val="003223BA"/>
    <w:rsid w:val="003224A7"/>
    <w:rsid w:val="0032254F"/>
    <w:rsid w:val="003227E4"/>
    <w:rsid w:val="00322B24"/>
    <w:rsid w:val="00322DE1"/>
    <w:rsid w:val="00323085"/>
    <w:rsid w:val="00323A80"/>
    <w:rsid w:val="00324128"/>
    <w:rsid w:val="00325A81"/>
    <w:rsid w:val="00326037"/>
    <w:rsid w:val="00326D0F"/>
    <w:rsid w:val="00327ACC"/>
    <w:rsid w:val="00330022"/>
    <w:rsid w:val="003327BA"/>
    <w:rsid w:val="00333C4B"/>
    <w:rsid w:val="003360E8"/>
    <w:rsid w:val="00336EBB"/>
    <w:rsid w:val="003370E5"/>
    <w:rsid w:val="00340373"/>
    <w:rsid w:val="00340CC4"/>
    <w:rsid w:val="00344B1A"/>
    <w:rsid w:val="0034558B"/>
    <w:rsid w:val="0034564B"/>
    <w:rsid w:val="00345712"/>
    <w:rsid w:val="0034615F"/>
    <w:rsid w:val="00347E2D"/>
    <w:rsid w:val="00354CCB"/>
    <w:rsid w:val="00354E95"/>
    <w:rsid w:val="003560D6"/>
    <w:rsid w:val="00357B31"/>
    <w:rsid w:val="00357CD0"/>
    <w:rsid w:val="00361991"/>
    <w:rsid w:val="00361E35"/>
    <w:rsid w:val="00362314"/>
    <w:rsid w:val="0036238F"/>
    <w:rsid w:val="003624AE"/>
    <w:rsid w:val="00362988"/>
    <w:rsid w:val="003636D7"/>
    <w:rsid w:val="003645E0"/>
    <w:rsid w:val="00364955"/>
    <w:rsid w:val="00365955"/>
    <w:rsid w:val="00366227"/>
    <w:rsid w:val="003664E9"/>
    <w:rsid w:val="003679A1"/>
    <w:rsid w:val="00370BE0"/>
    <w:rsid w:val="0037134F"/>
    <w:rsid w:val="00371906"/>
    <w:rsid w:val="00371ED2"/>
    <w:rsid w:val="003724FA"/>
    <w:rsid w:val="00373250"/>
    <w:rsid w:val="00373739"/>
    <w:rsid w:val="003739DA"/>
    <w:rsid w:val="00375006"/>
    <w:rsid w:val="003764E0"/>
    <w:rsid w:val="0037701D"/>
    <w:rsid w:val="00377050"/>
    <w:rsid w:val="00380A00"/>
    <w:rsid w:val="00380CAD"/>
    <w:rsid w:val="003837B5"/>
    <w:rsid w:val="003837BE"/>
    <w:rsid w:val="00383AC4"/>
    <w:rsid w:val="00383C45"/>
    <w:rsid w:val="00384991"/>
    <w:rsid w:val="003855B0"/>
    <w:rsid w:val="00385E18"/>
    <w:rsid w:val="00386C85"/>
    <w:rsid w:val="0038739E"/>
    <w:rsid w:val="00387442"/>
    <w:rsid w:val="00387560"/>
    <w:rsid w:val="003900AB"/>
    <w:rsid w:val="003902D8"/>
    <w:rsid w:val="003929AF"/>
    <w:rsid w:val="003929B1"/>
    <w:rsid w:val="00392E5D"/>
    <w:rsid w:val="0039476A"/>
    <w:rsid w:val="003947B6"/>
    <w:rsid w:val="003960C7"/>
    <w:rsid w:val="00396C44"/>
    <w:rsid w:val="003972D8"/>
    <w:rsid w:val="003A11D0"/>
    <w:rsid w:val="003A11F9"/>
    <w:rsid w:val="003A2843"/>
    <w:rsid w:val="003A3C1F"/>
    <w:rsid w:val="003A6203"/>
    <w:rsid w:val="003A69C1"/>
    <w:rsid w:val="003A6E9C"/>
    <w:rsid w:val="003A7380"/>
    <w:rsid w:val="003A77AE"/>
    <w:rsid w:val="003A7C3C"/>
    <w:rsid w:val="003B06A5"/>
    <w:rsid w:val="003B180E"/>
    <w:rsid w:val="003B25C2"/>
    <w:rsid w:val="003B2964"/>
    <w:rsid w:val="003B40CD"/>
    <w:rsid w:val="003B4792"/>
    <w:rsid w:val="003B4846"/>
    <w:rsid w:val="003B4AF3"/>
    <w:rsid w:val="003B4BC0"/>
    <w:rsid w:val="003B4DCA"/>
    <w:rsid w:val="003B6107"/>
    <w:rsid w:val="003B636B"/>
    <w:rsid w:val="003B7BB7"/>
    <w:rsid w:val="003C051D"/>
    <w:rsid w:val="003C056B"/>
    <w:rsid w:val="003C0CDA"/>
    <w:rsid w:val="003C1E3B"/>
    <w:rsid w:val="003C2046"/>
    <w:rsid w:val="003C271D"/>
    <w:rsid w:val="003C325E"/>
    <w:rsid w:val="003C37FF"/>
    <w:rsid w:val="003C40C3"/>
    <w:rsid w:val="003C4334"/>
    <w:rsid w:val="003C4E7D"/>
    <w:rsid w:val="003C5079"/>
    <w:rsid w:val="003C6A90"/>
    <w:rsid w:val="003C7696"/>
    <w:rsid w:val="003C7975"/>
    <w:rsid w:val="003C7A55"/>
    <w:rsid w:val="003D03F1"/>
    <w:rsid w:val="003D065E"/>
    <w:rsid w:val="003D0DD3"/>
    <w:rsid w:val="003D12A3"/>
    <w:rsid w:val="003D36E1"/>
    <w:rsid w:val="003D6013"/>
    <w:rsid w:val="003D680F"/>
    <w:rsid w:val="003D6D0C"/>
    <w:rsid w:val="003D74F9"/>
    <w:rsid w:val="003E0F1A"/>
    <w:rsid w:val="003E13E2"/>
    <w:rsid w:val="003E149B"/>
    <w:rsid w:val="003E1F76"/>
    <w:rsid w:val="003E26A8"/>
    <w:rsid w:val="003E395B"/>
    <w:rsid w:val="003E4240"/>
    <w:rsid w:val="003E44BD"/>
    <w:rsid w:val="003E4C08"/>
    <w:rsid w:val="003E50F6"/>
    <w:rsid w:val="003E57E1"/>
    <w:rsid w:val="003E5B13"/>
    <w:rsid w:val="003E6C45"/>
    <w:rsid w:val="003E6D72"/>
    <w:rsid w:val="003E6D82"/>
    <w:rsid w:val="003E77AE"/>
    <w:rsid w:val="003F05FB"/>
    <w:rsid w:val="003F1DB4"/>
    <w:rsid w:val="003F2C4A"/>
    <w:rsid w:val="003F3D55"/>
    <w:rsid w:val="003F4A4A"/>
    <w:rsid w:val="003F4C1C"/>
    <w:rsid w:val="003F5676"/>
    <w:rsid w:val="003F5C80"/>
    <w:rsid w:val="003F5CB2"/>
    <w:rsid w:val="003F60E9"/>
    <w:rsid w:val="003F64CB"/>
    <w:rsid w:val="003F73A4"/>
    <w:rsid w:val="003F7BF4"/>
    <w:rsid w:val="00400EE1"/>
    <w:rsid w:val="00401034"/>
    <w:rsid w:val="0040173E"/>
    <w:rsid w:val="00401BD5"/>
    <w:rsid w:val="004033C1"/>
    <w:rsid w:val="00403B47"/>
    <w:rsid w:val="004040A9"/>
    <w:rsid w:val="0040547D"/>
    <w:rsid w:val="004070A0"/>
    <w:rsid w:val="00407F1C"/>
    <w:rsid w:val="004115EC"/>
    <w:rsid w:val="00411D96"/>
    <w:rsid w:val="00413DBB"/>
    <w:rsid w:val="00415713"/>
    <w:rsid w:val="00415A03"/>
    <w:rsid w:val="00415E09"/>
    <w:rsid w:val="00417629"/>
    <w:rsid w:val="00421DB1"/>
    <w:rsid w:val="00422CC2"/>
    <w:rsid w:val="00422D58"/>
    <w:rsid w:val="004240D4"/>
    <w:rsid w:val="00425057"/>
    <w:rsid w:val="004257EB"/>
    <w:rsid w:val="00426F0D"/>
    <w:rsid w:val="00427E6A"/>
    <w:rsid w:val="004325C8"/>
    <w:rsid w:val="004328C8"/>
    <w:rsid w:val="004333F8"/>
    <w:rsid w:val="004335AA"/>
    <w:rsid w:val="0043421C"/>
    <w:rsid w:val="00434678"/>
    <w:rsid w:val="00435232"/>
    <w:rsid w:val="00435A51"/>
    <w:rsid w:val="00435B8C"/>
    <w:rsid w:val="00435DE1"/>
    <w:rsid w:val="0043601A"/>
    <w:rsid w:val="00436C05"/>
    <w:rsid w:val="00437217"/>
    <w:rsid w:val="004407D2"/>
    <w:rsid w:val="00440C3B"/>
    <w:rsid w:val="0044248E"/>
    <w:rsid w:val="00442AFB"/>
    <w:rsid w:val="00442F62"/>
    <w:rsid w:val="00443259"/>
    <w:rsid w:val="0044333A"/>
    <w:rsid w:val="00444C7A"/>
    <w:rsid w:val="004454F3"/>
    <w:rsid w:val="00445C84"/>
    <w:rsid w:val="00447561"/>
    <w:rsid w:val="004475C3"/>
    <w:rsid w:val="0044770B"/>
    <w:rsid w:val="0045062E"/>
    <w:rsid w:val="00451108"/>
    <w:rsid w:val="00451BA9"/>
    <w:rsid w:val="00452F0A"/>
    <w:rsid w:val="00454208"/>
    <w:rsid w:val="0045448B"/>
    <w:rsid w:val="0045450B"/>
    <w:rsid w:val="00454986"/>
    <w:rsid w:val="00454D18"/>
    <w:rsid w:val="00456230"/>
    <w:rsid w:val="004565D8"/>
    <w:rsid w:val="0045668A"/>
    <w:rsid w:val="00456DC9"/>
    <w:rsid w:val="00457CD3"/>
    <w:rsid w:val="00460104"/>
    <w:rsid w:val="00460EFF"/>
    <w:rsid w:val="00461190"/>
    <w:rsid w:val="00461B96"/>
    <w:rsid w:val="00462286"/>
    <w:rsid w:val="0046359E"/>
    <w:rsid w:val="00465401"/>
    <w:rsid w:val="00466D88"/>
    <w:rsid w:val="00470310"/>
    <w:rsid w:val="00470701"/>
    <w:rsid w:val="0047414E"/>
    <w:rsid w:val="00474FCE"/>
    <w:rsid w:val="004755DA"/>
    <w:rsid w:val="00475FD2"/>
    <w:rsid w:val="00476243"/>
    <w:rsid w:val="00476C1C"/>
    <w:rsid w:val="00477512"/>
    <w:rsid w:val="0047754E"/>
    <w:rsid w:val="00477CD7"/>
    <w:rsid w:val="00480222"/>
    <w:rsid w:val="004804F9"/>
    <w:rsid w:val="0048074B"/>
    <w:rsid w:val="004826EE"/>
    <w:rsid w:val="00484267"/>
    <w:rsid w:val="004851A5"/>
    <w:rsid w:val="00485755"/>
    <w:rsid w:val="00487144"/>
    <w:rsid w:val="0049079A"/>
    <w:rsid w:val="00491598"/>
    <w:rsid w:val="004917C6"/>
    <w:rsid w:val="00491A42"/>
    <w:rsid w:val="00491CDC"/>
    <w:rsid w:val="0049214F"/>
    <w:rsid w:val="00492193"/>
    <w:rsid w:val="00492716"/>
    <w:rsid w:val="0049347D"/>
    <w:rsid w:val="004942F5"/>
    <w:rsid w:val="00496B41"/>
    <w:rsid w:val="004976FA"/>
    <w:rsid w:val="004A02A2"/>
    <w:rsid w:val="004A02E3"/>
    <w:rsid w:val="004A1DD0"/>
    <w:rsid w:val="004A215B"/>
    <w:rsid w:val="004A2D5A"/>
    <w:rsid w:val="004A423E"/>
    <w:rsid w:val="004A5555"/>
    <w:rsid w:val="004A5673"/>
    <w:rsid w:val="004A56D3"/>
    <w:rsid w:val="004A5840"/>
    <w:rsid w:val="004A58D0"/>
    <w:rsid w:val="004A5A4A"/>
    <w:rsid w:val="004A69BD"/>
    <w:rsid w:val="004A78FA"/>
    <w:rsid w:val="004A7B62"/>
    <w:rsid w:val="004B0291"/>
    <w:rsid w:val="004B06B4"/>
    <w:rsid w:val="004B147E"/>
    <w:rsid w:val="004B2449"/>
    <w:rsid w:val="004B2AE6"/>
    <w:rsid w:val="004B2F49"/>
    <w:rsid w:val="004B4216"/>
    <w:rsid w:val="004B4526"/>
    <w:rsid w:val="004B4582"/>
    <w:rsid w:val="004B4786"/>
    <w:rsid w:val="004B4CC6"/>
    <w:rsid w:val="004B4F1D"/>
    <w:rsid w:val="004B5205"/>
    <w:rsid w:val="004B551D"/>
    <w:rsid w:val="004B5917"/>
    <w:rsid w:val="004B5B8A"/>
    <w:rsid w:val="004B5D65"/>
    <w:rsid w:val="004B7F25"/>
    <w:rsid w:val="004C0764"/>
    <w:rsid w:val="004C0EA6"/>
    <w:rsid w:val="004C146D"/>
    <w:rsid w:val="004C2A50"/>
    <w:rsid w:val="004C307B"/>
    <w:rsid w:val="004C47CA"/>
    <w:rsid w:val="004C54ED"/>
    <w:rsid w:val="004C550C"/>
    <w:rsid w:val="004C57E9"/>
    <w:rsid w:val="004C75F3"/>
    <w:rsid w:val="004C7C2D"/>
    <w:rsid w:val="004D00F0"/>
    <w:rsid w:val="004D06E8"/>
    <w:rsid w:val="004D0EF3"/>
    <w:rsid w:val="004D1127"/>
    <w:rsid w:val="004D2A22"/>
    <w:rsid w:val="004D2ACF"/>
    <w:rsid w:val="004D3424"/>
    <w:rsid w:val="004D3E3F"/>
    <w:rsid w:val="004D47D3"/>
    <w:rsid w:val="004D5628"/>
    <w:rsid w:val="004D5F45"/>
    <w:rsid w:val="004E1676"/>
    <w:rsid w:val="004E263C"/>
    <w:rsid w:val="004E283C"/>
    <w:rsid w:val="004E2AC4"/>
    <w:rsid w:val="004E2D29"/>
    <w:rsid w:val="004E460D"/>
    <w:rsid w:val="004E4998"/>
    <w:rsid w:val="004E531E"/>
    <w:rsid w:val="004E7185"/>
    <w:rsid w:val="004E741F"/>
    <w:rsid w:val="004E7823"/>
    <w:rsid w:val="004E7C57"/>
    <w:rsid w:val="004F1254"/>
    <w:rsid w:val="004F397C"/>
    <w:rsid w:val="004F3C20"/>
    <w:rsid w:val="004F3F79"/>
    <w:rsid w:val="004F3FBA"/>
    <w:rsid w:val="004F42B9"/>
    <w:rsid w:val="004F57D3"/>
    <w:rsid w:val="004F5E75"/>
    <w:rsid w:val="004F65FA"/>
    <w:rsid w:val="004F6700"/>
    <w:rsid w:val="004F674E"/>
    <w:rsid w:val="00500481"/>
    <w:rsid w:val="00501C22"/>
    <w:rsid w:val="00501E24"/>
    <w:rsid w:val="00502BA7"/>
    <w:rsid w:val="00502EE7"/>
    <w:rsid w:val="00503A56"/>
    <w:rsid w:val="00503A5B"/>
    <w:rsid w:val="0050540D"/>
    <w:rsid w:val="00505A6A"/>
    <w:rsid w:val="00505C0E"/>
    <w:rsid w:val="00506BFC"/>
    <w:rsid w:val="00507456"/>
    <w:rsid w:val="00507658"/>
    <w:rsid w:val="00507B0F"/>
    <w:rsid w:val="00510154"/>
    <w:rsid w:val="0051069C"/>
    <w:rsid w:val="005112E1"/>
    <w:rsid w:val="0051132E"/>
    <w:rsid w:val="005127C8"/>
    <w:rsid w:val="005133E5"/>
    <w:rsid w:val="00514678"/>
    <w:rsid w:val="005150D5"/>
    <w:rsid w:val="00516926"/>
    <w:rsid w:val="00517391"/>
    <w:rsid w:val="00517825"/>
    <w:rsid w:val="00517B0A"/>
    <w:rsid w:val="00521CD1"/>
    <w:rsid w:val="00521EE9"/>
    <w:rsid w:val="00521F08"/>
    <w:rsid w:val="00522FD3"/>
    <w:rsid w:val="005247B6"/>
    <w:rsid w:val="0052727E"/>
    <w:rsid w:val="005274BB"/>
    <w:rsid w:val="00527ABC"/>
    <w:rsid w:val="00527CCA"/>
    <w:rsid w:val="00530A37"/>
    <w:rsid w:val="00531699"/>
    <w:rsid w:val="005317B9"/>
    <w:rsid w:val="00531A8D"/>
    <w:rsid w:val="0053255E"/>
    <w:rsid w:val="00532CAA"/>
    <w:rsid w:val="0053381A"/>
    <w:rsid w:val="00533B31"/>
    <w:rsid w:val="00534387"/>
    <w:rsid w:val="00534B7F"/>
    <w:rsid w:val="00534EAD"/>
    <w:rsid w:val="005364FF"/>
    <w:rsid w:val="00536992"/>
    <w:rsid w:val="00536EEA"/>
    <w:rsid w:val="00537C70"/>
    <w:rsid w:val="00540F1F"/>
    <w:rsid w:val="00542366"/>
    <w:rsid w:val="005425D6"/>
    <w:rsid w:val="005464FC"/>
    <w:rsid w:val="00546928"/>
    <w:rsid w:val="00547D74"/>
    <w:rsid w:val="005501EF"/>
    <w:rsid w:val="0055036A"/>
    <w:rsid w:val="00550751"/>
    <w:rsid w:val="005508C6"/>
    <w:rsid w:val="00551B3D"/>
    <w:rsid w:val="00552F61"/>
    <w:rsid w:val="00553244"/>
    <w:rsid w:val="00553348"/>
    <w:rsid w:val="0055475A"/>
    <w:rsid w:val="00554D63"/>
    <w:rsid w:val="005553EF"/>
    <w:rsid w:val="00555847"/>
    <w:rsid w:val="00555EDB"/>
    <w:rsid w:val="0055621A"/>
    <w:rsid w:val="00556655"/>
    <w:rsid w:val="00556A72"/>
    <w:rsid w:val="00557221"/>
    <w:rsid w:val="0055777A"/>
    <w:rsid w:val="00561739"/>
    <w:rsid w:val="0056189C"/>
    <w:rsid w:val="00564673"/>
    <w:rsid w:val="005665FD"/>
    <w:rsid w:val="0056676A"/>
    <w:rsid w:val="00566B1D"/>
    <w:rsid w:val="00567E32"/>
    <w:rsid w:val="00567E81"/>
    <w:rsid w:val="005708FA"/>
    <w:rsid w:val="005715EA"/>
    <w:rsid w:val="00572301"/>
    <w:rsid w:val="005732D0"/>
    <w:rsid w:val="005735D3"/>
    <w:rsid w:val="0057495A"/>
    <w:rsid w:val="00574B6B"/>
    <w:rsid w:val="005755BB"/>
    <w:rsid w:val="00575ACA"/>
    <w:rsid w:val="00575C26"/>
    <w:rsid w:val="00575DF2"/>
    <w:rsid w:val="005763E5"/>
    <w:rsid w:val="005773F2"/>
    <w:rsid w:val="005773FC"/>
    <w:rsid w:val="00580203"/>
    <w:rsid w:val="00581250"/>
    <w:rsid w:val="0058143E"/>
    <w:rsid w:val="00582C23"/>
    <w:rsid w:val="005838BF"/>
    <w:rsid w:val="005844E5"/>
    <w:rsid w:val="00585091"/>
    <w:rsid w:val="005858B9"/>
    <w:rsid w:val="00585EC5"/>
    <w:rsid w:val="00586466"/>
    <w:rsid w:val="005869E4"/>
    <w:rsid w:val="00587021"/>
    <w:rsid w:val="00587A84"/>
    <w:rsid w:val="005901A8"/>
    <w:rsid w:val="00591A57"/>
    <w:rsid w:val="00592314"/>
    <w:rsid w:val="005938E7"/>
    <w:rsid w:val="005975B7"/>
    <w:rsid w:val="00597689"/>
    <w:rsid w:val="005A152F"/>
    <w:rsid w:val="005A2199"/>
    <w:rsid w:val="005A2512"/>
    <w:rsid w:val="005A3A24"/>
    <w:rsid w:val="005A3A6D"/>
    <w:rsid w:val="005A45F8"/>
    <w:rsid w:val="005A4884"/>
    <w:rsid w:val="005A5500"/>
    <w:rsid w:val="005A5980"/>
    <w:rsid w:val="005A6C15"/>
    <w:rsid w:val="005B0218"/>
    <w:rsid w:val="005B30F6"/>
    <w:rsid w:val="005B333E"/>
    <w:rsid w:val="005B5F23"/>
    <w:rsid w:val="005B5F7D"/>
    <w:rsid w:val="005B6D18"/>
    <w:rsid w:val="005B79F4"/>
    <w:rsid w:val="005C262A"/>
    <w:rsid w:val="005C3B43"/>
    <w:rsid w:val="005C42BE"/>
    <w:rsid w:val="005C5676"/>
    <w:rsid w:val="005C5AE3"/>
    <w:rsid w:val="005C6CE6"/>
    <w:rsid w:val="005C751C"/>
    <w:rsid w:val="005D0969"/>
    <w:rsid w:val="005D0C10"/>
    <w:rsid w:val="005D1B49"/>
    <w:rsid w:val="005D2641"/>
    <w:rsid w:val="005D2FCE"/>
    <w:rsid w:val="005D3850"/>
    <w:rsid w:val="005D3A4D"/>
    <w:rsid w:val="005D3E8F"/>
    <w:rsid w:val="005D4FE6"/>
    <w:rsid w:val="005D532D"/>
    <w:rsid w:val="005D5C83"/>
    <w:rsid w:val="005D5E26"/>
    <w:rsid w:val="005D67A7"/>
    <w:rsid w:val="005E0F1B"/>
    <w:rsid w:val="005E279F"/>
    <w:rsid w:val="005E35A9"/>
    <w:rsid w:val="005E3AA4"/>
    <w:rsid w:val="005E4C15"/>
    <w:rsid w:val="005E60FB"/>
    <w:rsid w:val="005E6EA2"/>
    <w:rsid w:val="005E72B6"/>
    <w:rsid w:val="005E7518"/>
    <w:rsid w:val="005F0B19"/>
    <w:rsid w:val="005F3B35"/>
    <w:rsid w:val="005F3CF6"/>
    <w:rsid w:val="005F4C82"/>
    <w:rsid w:val="005F51FF"/>
    <w:rsid w:val="005F5A8F"/>
    <w:rsid w:val="005F5F99"/>
    <w:rsid w:val="005F631F"/>
    <w:rsid w:val="005F689D"/>
    <w:rsid w:val="005F68D3"/>
    <w:rsid w:val="005F729E"/>
    <w:rsid w:val="005F7600"/>
    <w:rsid w:val="00600F2A"/>
    <w:rsid w:val="00601D3C"/>
    <w:rsid w:val="00602B66"/>
    <w:rsid w:val="00602B70"/>
    <w:rsid w:val="00602ECC"/>
    <w:rsid w:val="0060335D"/>
    <w:rsid w:val="006039AF"/>
    <w:rsid w:val="00604912"/>
    <w:rsid w:val="00604AAA"/>
    <w:rsid w:val="00604AD4"/>
    <w:rsid w:val="00604FD5"/>
    <w:rsid w:val="006053E2"/>
    <w:rsid w:val="00605EFE"/>
    <w:rsid w:val="00606A62"/>
    <w:rsid w:val="00606B98"/>
    <w:rsid w:val="00606D10"/>
    <w:rsid w:val="00607187"/>
    <w:rsid w:val="00607377"/>
    <w:rsid w:val="0061118F"/>
    <w:rsid w:val="006111D6"/>
    <w:rsid w:val="00611453"/>
    <w:rsid w:val="00611550"/>
    <w:rsid w:val="006116A1"/>
    <w:rsid w:val="006120A9"/>
    <w:rsid w:val="0061236F"/>
    <w:rsid w:val="00614135"/>
    <w:rsid w:val="00615284"/>
    <w:rsid w:val="006152ED"/>
    <w:rsid w:val="00616032"/>
    <w:rsid w:val="00617986"/>
    <w:rsid w:val="00617F2F"/>
    <w:rsid w:val="00620B9B"/>
    <w:rsid w:val="00621038"/>
    <w:rsid w:val="00621F30"/>
    <w:rsid w:val="00621F80"/>
    <w:rsid w:val="006243B2"/>
    <w:rsid w:val="00624747"/>
    <w:rsid w:val="00624C21"/>
    <w:rsid w:val="00625983"/>
    <w:rsid w:val="00625C7C"/>
    <w:rsid w:val="00625CE5"/>
    <w:rsid w:val="00627365"/>
    <w:rsid w:val="00627FC5"/>
    <w:rsid w:val="00627FCF"/>
    <w:rsid w:val="00630242"/>
    <w:rsid w:val="006307DD"/>
    <w:rsid w:val="00631237"/>
    <w:rsid w:val="00631430"/>
    <w:rsid w:val="00631739"/>
    <w:rsid w:val="00633489"/>
    <w:rsid w:val="00633AAF"/>
    <w:rsid w:val="00633BEF"/>
    <w:rsid w:val="00633D93"/>
    <w:rsid w:val="0063637C"/>
    <w:rsid w:val="00636BEA"/>
    <w:rsid w:val="00636DA8"/>
    <w:rsid w:val="00637297"/>
    <w:rsid w:val="006403C0"/>
    <w:rsid w:val="00640447"/>
    <w:rsid w:val="00640712"/>
    <w:rsid w:val="00641828"/>
    <w:rsid w:val="00641F17"/>
    <w:rsid w:val="00642544"/>
    <w:rsid w:val="00642E1D"/>
    <w:rsid w:val="00643F7C"/>
    <w:rsid w:val="00644ABF"/>
    <w:rsid w:val="006455A5"/>
    <w:rsid w:val="00645A4E"/>
    <w:rsid w:val="006467F3"/>
    <w:rsid w:val="006508C7"/>
    <w:rsid w:val="00651F0B"/>
    <w:rsid w:val="0065294E"/>
    <w:rsid w:val="006533DA"/>
    <w:rsid w:val="0065347D"/>
    <w:rsid w:val="00653F92"/>
    <w:rsid w:val="0065424B"/>
    <w:rsid w:val="0065463C"/>
    <w:rsid w:val="00654DA1"/>
    <w:rsid w:val="00654F38"/>
    <w:rsid w:val="00655543"/>
    <w:rsid w:val="00655F08"/>
    <w:rsid w:val="0066134D"/>
    <w:rsid w:val="00661A7A"/>
    <w:rsid w:val="00661C46"/>
    <w:rsid w:val="006627D0"/>
    <w:rsid w:val="00662C52"/>
    <w:rsid w:val="00663D69"/>
    <w:rsid w:val="006640CC"/>
    <w:rsid w:val="00665AC1"/>
    <w:rsid w:val="0066647C"/>
    <w:rsid w:val="00666BAA"/>
    <w:rsid w:val="00670019"/>
    <w:rsid w:val="00670C70"/>
    <w:rsid w:val="006714DF"/>
    <w:rsid w:val="00671D30"/>
    <w:rsid w:val="00672804"/>
    <w:rsid w:val="0067362F"/>
    <w:rsid w:val="00673C43"/>
    <w:rsid w:val="006742AD"/>
    <w:rsid w:val="006746E8"/>
    <w:rsid w:val="00675C8B"/>
    <w:rsid w:val="0067621B"/>
    <w:rsid w:val="00677DE5"/>
    <w:rsid w:val="006806AF"/>
    <w:rsid w:val="00680ABE"/>
    <w:rsid w:val="00680C8A"/>
    <w:rsid w:val="006811B0"/>
    <w:rsid w:val="00681606"/>
    <w:rsid w:val="00681B6E"/>
    <w:rsid w:val="00681DB8"/>
    <w:rsid w:val="0068220B"/>
    <w:rsid w:val="006826B6"/>
    <w:rsid w:val="00685397"/>
    <w:rsid w:val="00685714"/>
    <w:rsid w:val="00686684"/>
    <w:rsid w:val="00687DBE"/>
    <w:rsid w:val="006904C8"/>
    <w:rsid w:val="006909AF"/>
    <w:rsid w:val="006909F4"/>
    <w:rsid w:val="00693ACE"/>
    <w:rsid w:val="00694262"/>
    <w:rsid w:val="006969C0"/>
    <w:rsid w:val="00696D12"/>
    <w:rsid w:val="006A0CFB"/>
    <w:rsid w:val="006A1AB1"/>
    <w:rsid w:val="006A3E34"/>
    <w:rsid w:val="006A4816"/>
    <w:rsid w:val="006A4C33"/>
    <w:rsid w:val="006A5A49"/>
    <w:rsid w:val="006A5C77"/>
    <w:rsid w:val="006A5E65"/>
    <w:rsid w:val="006A5F02"/>
    <w:rsid w:val="006A61B1"/>
    <w:rsid w:val="006A6469"/>
    <w:rsid w:val="006A693F"/>
    <w:rsid w:val="006A7968"/>
    <w:rsid w:val="006B07CD"/>
    <w:rsid w:val="006B0F90"/>
    <w:rsid w:val="006B1DBC"/>
    <w:rsid w:val="006B1EB3"/>
    <w:rsid w:val="006B2581"/>
    <w:rsid w:val="006B46E1"/>
    <w:rsid w:val="006B514B"/>
    <w:rsid w:val="006B5CC2"/>
    <w:rsid w:val="006B642E"/>
    <w:rsid w:val="006B6B1E"/>
    <w:rsid w:val="006B6D3E"/>
    <w:rsid w:val="006B6FB9"/>
    <w:rsid w:val="006B7096"/>
    <w:rsid w:val="006B76AC"/>
    <w:rsid w:val="006C081B"/>
    <w:rsid w:val="006C0BDC"/>
    <w:rsid w:val="006C0C80"/>
    <w:rsid w:val="006C12AD"/>
    <w:rsid w:val="006C1AB6"/>
    <w:rsid w:val="006C1DF7"/>
    <w:rsid w:val="006C1E55"/>
    <w:rsid w:val="006C257A"/>
    <w:rsid w:val="006C36C7"/>
    <w:rsid w:val="006C38E6"/>
    <w:rsid w:val="006C3945"/>
    <w:rsid w:val="006C40CD"/>
    <w:rsid w:val="006C4A02"/>
    <w:rsid w:val="006C576C"/>
    <w:rsid w:val="006C7A3A"/>
    <w:rsid w:val="006D0AFC"/>
    <w:rsid w:val="006D2195"/>
    <w:rsid w:val="006D2531"/>
    <w:rsid w:val="006D37B5"/>
    <w:rsid w:val="006D38CF"/>
    <w:rsid w:val="006D4723"/>
    <w:rsid w:val="006D4B80"/>
    <w:rsid w:val="006D7179"/>
    <w:rsid w:val="006D7CC3"/>
    <w:rsid w:val="006E07EA"/>
    <w:rsid w:val="006E098A"/>
    <w:rsid w:val="006E117E"/>
    <w:rsid w:val="006E19DF"/>
    <w:rsid w:val="006E231F"/>
    <w:rsid w:val="006E2812"/>
    <w:rsid w:val="006E29FA"/>
    <w:rsid w:val="006E30AF"/>
    <w:rsid w:val="006E3976"/>
    <w:rsid w:val="006E3A6A"/>
    <w:rsid w:val="006E4C25"/>
    <w:rsid w:val="006E54CB"/>
    <w:rsid w:val="006E6630"/>
    <w:rsid w:val="006E7CB0"/>
    <w:rsid w:val="006F0F8F"/>
    <w:rsid w:val="006F1F5D"/>
    <w:rsid w:val="006F33B1"/>
    <w:rsid w:val="006F4154"/>
    <w:rsid w:val="006F4704"/>
    <w:rsid w:val="006F482C"/>
    <w:rsid w:val="006F4CDA"/>
    <w:rsid w:val="006F512F"/>
    <w:rsid w:val="006F5EEE"/>
    <w:rsid w:val="006F762B"/>
    <w:rsid w:val="006F7B34"/>
    <w:rsid w:val="007000D9"/>
    <w:rsid w:val="00701ABC"/>
    <w:rsid w:val="007022CF"/>
    <w:rsid w:val="007023A7"/>
    <w:rsid w:val="00702988"/>
    <w:rsid w:val="00703157"/>
    <w:rsid w:val="00703AD5"/>
    <w:rsid w:val="00703F4C"/>
    <w:rsid w:val="007043AA"/>
    <w:rsid w:val="0070450D"/>
    <w:rsid w:val="00704678"/>
    <w:rsid w:val="0070478A"/>
    <w:rsid w:val="007057CD"/>
    <w:rsid w:val="00706C17"/>
    <w:rsid w:val="00707FAD"/>
    <w:rsid w:val="00710568"/>
    <w:rsid w:val="00710CAE"/>
    <w:rsid w:val="00711E36"/>
    <w:rsid w:val="00712D68"/>
    <w:rsid w:val="00713BB2"/>
    <w:rsid w:val="007172BA"/>
    <w:rsid w:val="00717E70"/>
    <w:rsid w:val="0072024F"/>
    <w:rsid w:val="00720E7E"/>
    <w:rsid w:val="007216F5"/>
    <w:rsid w:val="0072206D"/>
    <w:rsid w:val="007220E1"/>
    <w:rsid w:val="0072298E"/>
    <w:rsid w:val="00724A90"/>
    <w:rsid w:val="00725C38"/>
    <w:rsid w:val="00727F0D"/>
    <w:rsid w:val="007302F2"/>
    <w:rsid w:val="007312B4"/>
    <w:rsid w:val="00732600"/>
    <w:rsid w:val="00732BC8"/>
    <w:rsid w:val="007339C4"/>
    <w:rsid w:val="0073429A"/>
    <w:rsid w:val="00734B23"/>
    <w:rsid w:val="007354B3"/>
    <w:rsid w:val="0073577C"/>
    <w:rsid w:val="00735E04"/>
    <w:rsid w:val="00736A33"/>
    <w:rsid w:val="00736B35"/>
    <w:rsid w:val="00736FD4"/>
    <w:rsid w:val="0073754E"/>
    <w:rsid w:val="0074064B"/>
    <w:rsid w:val="00740E72"/>
    <w:rsid w:val="00740F42"/>
    <w:rsid w:val="00741277"/>
    <w:rsid w:val="00741B63"/>
    <w:rsid w:val="00743054"/>
    <w:rsid w:val="0074305C"/>
    <w:rsid w:val="0074378F"/>
    <w:rsid w:val="007446C1"/>
    <w:rsid w:val="00745441"/>
    <w:rsid w:val="007458FE"/>
    <w:rsid w:val="00746C95"/>
    <w:rsid w:val="00746F8D"/>
    <w:rsid w:val="0074731B"/>
    <w:rsid w:val="00747399"/>
    <w:rsid w:val="007476A8"/>
    <w:rsid w:val="00747701"/>
    <w:rsid w:val="00747E62"/>
    <w:rsid w:val="007500EC"/>
    <w:rsid w:val="00750419"/>
    <w:rsid w:val="00750491"/>
    <w:rsid w:val="00750615"/>
    <w:rsid w:val="007506E4"/>
    <w:rsid w:val="00752257"/>
    <w:rsid w:val="00752EB4"/>
    <w:rsid w:val="0075385E"/>
    <w:rsid w:val="00753BD5"/>
    <w:rsid w:val="007543AD"/>
    <w:rsid w:val="00754979"/>
    <w:rsid w:val="00754D52"/>
    <w:rsid w:val="0075526F"/>
    <w:rsid w:val="0075578C"/>
    <w:rsid w:val="00756154"/>
    <w:rsid w:val="00756752"/>
    <w:rsid w:val="00760E2A"/>
    <w:rsid w:val="00761705"/>
    <w:rsid w:val="0076176E"/>
    <w:rsid w:val="00762188"/>
    <w:rsid w:val="007629D3"/>
    <w:rsid w:val="007630CB"/>
    <w:rsid w:val="00763AC2"/>
    <w:rsid w:val="00764102"/>
    <w:rsid w:val="00766F87"/>
    <w:rsid w:val="00767FC2"/>
    <w:rsid w:val="00770F51"/>
    <w:rsid w:val="00771E6D"/>
    <w:rsid w:val="007723A5"/>
    <w:rsid w:val="00772CBA"/>
    <w:rsid w:val="00773A9D"/>
    <w:rsid w:val="007751F0"/>
    <w:rsid w:val="0077541E"/>
    <w:rsid w:val="00775832"/>
    <w:rsid w:val="0077641E"/>
    <w:rsid w:val="00776730"/>
    <w:rsid w:val="007770B3"/>
    <w:rsid w:val="00777186"/>
    <w:rsid w:val="0077725F"/>
    <w:rsid w:val="007803EB"/>
    <w:rsid w:val="00780931"/>
    <w:rsid w:val="00780A44"/>
    <w:rsid w:val="00780FFF"/>
    <w:rsid w:val="007819E4"/>
    <w:rsid w:val="00782434"/>
    <w:rsid w:val="00782490"/>
    <w:rsid w:val="00782543"/>
    <w:rsid w:val="0078655B"/>
    <w:rsid w:val="00786B46"/>
    <w:rsid w:val="00786BA9"/>
    <w:rsid w:val="007873D9"/>
    <w:rsid w:val="007875FA"/>
    <w:rsid w:val="00790FC2"/>
    <w:rsid w:val="007919B4"/>
    <w:rsid w:val="00791E7C"/>
    <w:rsid w:val="0079229C"/>
    <w:rsid w:val="00793147"/>
    <w:rsid w:val="00793798"/>
    <w:rsid w:val="007939A3"/>
    <w:rsid w:val="00793E8F"/>
    <w:rsid w:val="00794616"/>
    <w:rsid w:val="00794A7B"/>
    <w:rsid w:val="00795B3B"/>
    <w:rsid w:val="00796C9A"/>
    <w:rsid w:val="007A0544"/>
    <w:rsid w:val="007A0F55"/>
    <w:rsid w:val="007A11AD"/>
    <w:rsid w:val="007A2430"/>
    <w:rsid w:val="007A247D"/>
    <w:rsid w:val="007A3E86"/>
    <w:rsid w:val="007A4D4B"/>
    <w:rsid w:val="007A6EA9"/>
    <w:rsid w:val="007A7BEA"/>
    <w:rsid w:val="007B0EEF"/>
    <w:rsid w:val="007B25F7"/>
    <w:rsid w:val="007B482C"/>
    <w:rsid w:val="007B73F1"/>
    <w:rsid w:val="007C017C"/>
    <w:rsid w:val="007C0335"/>
    <w:rsid w:val="007C26BF"/>
    <w:rsid w:val="007C2BE3"/>
    <w:rsid w:val="007C46EA"/>
    <w:rsid w:val="007C497C"/>
    <w:rsid w:val="007C505C"/>
    <w:rsid w:val="007C58D6"/>
    <w:rsid w:val="007C6D28"/>
    <w:rsid w:val="007C6F1C"/>
    <w:rsid w:val="007D02F7"/>
    <w:rsid w:val="007D15F5"/>
    <w:rsid w:val="007D1661"/>
    <w:rsid w:val="007D1779"/>
    <w:rsid w:val="007D2540"/>
    <w:rsid w:val="007D39E5"/>
    <w:rsid w:val="007D3F1B"/>
    <w:rsid w:val="007D4018"/>
    <w:rsid w:val="007D4586"/>
    <w:rsid w:val="007D5421"/>
    <w:rsid w:val="007D6D79"/>
    <w:rsid w:val="007D7041"/>
    <w:rsid w:val="007E174C"/>
    <w:rsid w:val="007E1FD4"/>
    <w:rsid w:val="007E25C4"/>
    <w:rsid w:val="007E39F7"/>
    <w:rsid w:val="007E3ADB"/>
    <w:rsid w:val="007E5E5D"/>
    <w:rsid w:val="007E6311"/>
    <w:rsid w:val="007E7151"/>
    <w:rsid w:val="007E7802"/>
    <w:rsid w:val="007E7DBF"/>
    <w:rsid w:val="007F06AC"/>
    <w:rsid w:val="007F0B94"/>
    <w:rsid w:val="007F1C1B"/>
    <w:rsid w:val="007F1D90"/>
    <w:rsid w:val="007F2B5F"/>
    <w:rsid w:val="007F3587"/>
    <w:rsid w:val="007F52E1"/>
    <w:rsid w:val="007F584A"/>
    <w:rsid w:val="007F5C43"/>
    <w:rsid w:val="007F5C97"/>
    <w:rsid w:val="007F61A7"/>
    <w:rsid w:val="007F6BB4"/>
    <w:rsid w:val="00801637"/>
    <w:rsid w:val="00802E02"/>
    <w:rsid w:val="00803A9A"/>
    <w:rsid w:val="00803FB2"/>
    <w:rsid w:val="008047DE"/>
    <w:rsid w:val="00804B31"/>
    <w:rsid w:val="00804B36"/>
    <w:rsid w:val="008114AC"/>
    <w:rsid w:val="0081180E"/>
    <w:rsid w:val="00811E8E"/>
    <w:rsid w:val="00811F04"/>
    <w:rsid w:val="00813288"/>
    <w:rsid w:val="0081330A"/>
    <w:rsid w:val="00814588"/>
    <w:rsid w:val="008148CF"/>
    <w:rsid w:val="008159BD"/>
    <w:rsid w:val="00815E0B"/>
    <w:rsid w:val="00816798"/>
    <w:rsid w:val="00816C47"/>
    <w:rsid w:val="00816D12"/>
    <w:rsid w:val="00817828"/>
    <w:rsid w:val="00817B4E"/>
    <w:rsid w:val="00820101"/>
    <w:rsid w:val="008201FD"/>
    <w:rsid w:val="00820468"/>
    <w:rsid w:val="008205C0"/>
    <w:rsid w:val="00821B4F"/>
    <w:rsid w:val="00822220"/>
    <w:rsid w:val="00822B06"/>
    <w:rsid w:val="0082451D"/>
    <w:rsid w:val="00824895"/>
    <w:rsid w:val="008256B6"/>
    <w:rsid w:val="0082592D"/>
    <w:rsid w:val="00825B14"/>
    <w:rsid w:val="00826E4C"/>
    <w:rsid w:val="00827EA2"/>
    <w:rsid w:val="0083019A"/>
    <w:rsid w:val="00831272"/>
    <w:rsid w:val="008319BC"/>
    <w:rsid w:val="00831B93"/>
    <w:rsid w:val="00831CD2"/>
    <w:rsid w:val="0083258F"/>
    <w:rsid w:val="008335F2"/>
    <w:rsid w:val="008358AB"/>
    <w:rsid w:val="0083649A"/>
    <w:rsid w:val="0083673A"/>
    <w:rsid w:val="008368EA"/>
    <w:rsid w:val="00836B17"/>
    <w:rsid w:val="008378A6"/>
    <w:rsid w:val="00841F52"/>
    <w:rsid w:val="00842149"/>
    <w:rsid w:val="008425AA"/>
    <w:rsid w:val="00842828"/>
    <w:rsid w:val="00842D8C"/>
    <w:rsid w:val="00844C18"/>
    <w:rsid w:val="00845EC2"/>
    <w:rsid w:val="008460B8"/>
    <w:rsid w:val="0084672F"/>
    <w:rsid w:val="00851291"/>
    <w:rsid w:val="00851E61"/>
    <w:rsid w:val="00852D84"/>
    <w:rsid w:val="0085427D"/>
    <w:rsid w:val="00854950"/>
    <w:rsid w:val="00854F03"/>
    <w:rsid w:val="00855BB3"/>
    <w:rsid w:val="00856A39"/>
    <w:rsid w:val="00856E54"/>
    <w:rsid w:val="00857C9E"/>
    <w:rsid w:val="00860218"/>
    <w:rsid w:val="008607BA"/>
    <w:rsid w:val="00860C8B"/>
    <w:rsid w:val="00860EB1"/>
    <w:rsid w:val="008611C8"/>
    <w:rsid w:val="00861336"/>
    <w:rsid w:val="008624E1"/>
    <w:rsid w:val="0086298D"/>
    <w:rsid w:val="00862C61"/>
    <w:rsid w:val="0086318C"/>
    <w:rsid w:val="008633B3"/>
    <w:rsid w:val="008633FA"/>
    <w:rsid w:val="00863F20"/>
    <w:rsid w:val="00863FFC"/>
    <w:rsid w:val="00864871"/>
    <w:rsid w:val="008655C0"/>
    <w:rsid w:val="00866598"/>
    <w:rsid w:val="00866EAA"/>
    <w:rsid w:val="0086764C"/>
    <w:rsid w:val="008710C9"/>
    <w:rsid w:val="008714E3"/>
    <w:rsid w:val="00872DFB"/>
    <w:rsid w:val="00874511"/>
    <w:rsid w:val="00874BCC"/>
    <w:rsid w:val="00874FDC"/>
    <w:rsid w:val="008754F7"/>
    <w:rsid w:val="008762F6"/>
    <w:rsid w:val="00876890"/>
    <w:rsid w:val="00877818"/>
    <w:rsid w:val="00877E54"/>
    <w:rsid w:val="008803BA"/>
    <w:rsid w:val="0088067C"/>
    <w:rsid w:val="008811E8"/>
    <w:rsid w:val="00881FFA"/>
    <w:rsid w:val="00882403"/>
    <w:rsid w:val="0088311A"/>
    <w:rsid w:val="0088332A"/>
    <w:rsid w:val="008841E9"/>
    <w:rsid w:val="008845BD"/>
    <w:rsid w:val="00884BDA"/>
    <w:rsid w:val="00884F56"/>
    <w:rsid w:val="008859E5"/>
    <w:rsid w:val="00887416"/>
    <w:rsid w:val="0088751B"/>
    <w:rsid w:val="008876B2"/>
    <w:rsid w:val="00887A84"/>
    <w:rsid w:val="00887B0F"/>
    <w:rsid w:val="00890DF1"/>
    <w:rsid w:val="0089199F"/>
    <w:rsid w:val="00891B3D"/>
    <w:rsid w:val="00892612"/>
    <w:rsid w:val="00892DB4"/>
    <w:rsid w:val="00895B57"/>
    <w:rsid w:val="008975A2"/>
    <w:rsid w:val="008975E9"/>
    <w:rsid w:val="00897D72"/>
    <w:rsid w:val="008A01B1"/>
    <w:rsid w:val="008A0C18"/>
    <w:rsid w:val="008A1155"/>
    <w:rsid w:val="008A19B8"/>
    <w:rsid w:val="008A1F00"/>
    <w:rsid w:val="008A30A2"/>
    <w:rsid w:val="008A3F3B"/>
    <w:rsid w:val="008A4EAD"/>
    <w:rsid w:val="008A5AC5"/>
    <w:rsid w:val="008A5EAC"/>
    <w:rsid w:val="008A65FB"/>
    <w:rsid w:val="008A6774"/>
    <w:rsid w:val="008B0A78"/>
    <w:rsid w:val="008B0FB8"/>
    <w:rsid w:val="008B1314"/>
    <w:rsid w:val="008B2E14"/>
    <w:rsid w:val="008B3753"/>
    <w:rsid w:val="008B38B2"/>
    <w:rsid w:val="008B4483"/>
    <w:rsid w:val="008B4830"/>
    <w:rsid w:val="008B698D"/>
    <w:rsid w:val="008B7D28"/>
    <w:rsid w:val="008C1D2C"/>
    <w:rsid w:val="008C2BC5"/>
    <w:rsid w:val="008C2E13"/>
    <w:rsid w:val="008C2E16"/>
    <w:rsid w:val="008C33A7"/>
    <w:rsid w:val="008C3F99"/>
    <w:rsid w:val="008C40C6"/>
    <w:rsid w:val="008C4397"/>
    <w:rsid w:val="008C4AB8"/>
    <w:rsid w:val="008C4C26"/>
    <w:rsid w:val="008C677D"/>
    <w:rsid w:val="008C68F0"/>
    <w:rsid w:val="008C6A2D"/>
    <w:rsid w:val="008C7197"/>
    <w:rsid w:val="008C7402"/>
    <w:rsid w:val="008C752F"/>
    <w:rsid w:val="008D1B80"/>
    <w:rsid w:val="008D2FA0"/>
    <w:rsid w:val="008D30F9"/>
    <w:rsid w:val="008D4259"/>
    <w:rsid w:val="008D4563"/>
    <w:rsid w:val="008D535B"/>
    <w:rsid w:val="008D53B2"/>
    <w:rsid w:val="008D6CE0"/>
    <w:rsid w:val="008D7EBD"/>
    <w:rsid w:val="008E0C06"/>
    <w:rsid w:val="008E1F83"/>
    <w:rsid w:val="008E2CCD"/>
    <w:rsid w:val="008E38A7"/>
    <w:rsid w:val="008E3CFA"/>
    <w:rsid w:val="008E3D79"/>
    <w:rsid w:val="008E41F1"/>
    <w:rsid w:val="008E4489"/>
    <w:rsid w:val="008E4C27"/>
    <w:rsid w:val="008E5508"/>
    <w:rsid w:val="008E568B"/>
    <w:rsid w:val="008E6C8C"/>
    <w:rsid w:val="008E7F9A"/>
    <w:rsid w:val="008F071D"/>
    <w:rsid w:val="008F18C2"/>
    <w:rsid w:val="008F32EF"/>
    <w:rsid w:val="008F437D"/>
    <w:rsid w:val="008F47F7"/>
    <w:rsid w:val="008F4FAC"/>
    <w:rsid w:val="008F5564"/>
    <w:rsid w:val="008F61D9"/>
    <w:rsid w:val="008F7B08"/>
    <w:rsid w:val="00903A0F"/>
    <w:rsid w:val="00903BB5"/>
    <w:rsid w:val="009051D8"/>
    <w:rsid w:val="009074DB"/>
    <w:rsid w:val="00907EE9"/>
    <w:rsid w:val="00910321"/>
    <w:rsid w:val="00911746"/>
    <w:rsid w:val="00912169"/>
    <w:rsid w:val="00912D3F"/>
    <w:rsid w:val="0091346F"/>
    <w:rsid w:val="009139AA"/>
    <w:rsid w:val="0091534C"/>
    <w:rsid w:val="009160AE"/>
    <w:rsid w:val="0091647F"/>
    <w:rsid w:val="0091671E"/>
    <w:rsid w:val="0091688B"/>
    <w:rsid w:val="00917A63"/>
    <w:rsid w:val="009202C1"/>
    <w:rsid w:val="00920319"/>
    <w:rsid w:val="0092037A"/>
    <w:rsid w:val="00920D17"/>
    <w:rsid w:val="00920F40"/>
    <w:rsid w:val="00921990"/>
    <w:rsid w:val="009220BA"/>
    <w:rsid w:val="00922739"/>
    <w:rsid w:val="0092287E"/>
    <w:rsid w:val="00923457"/>
    <w:rsid w:val="009246AD"/>
    <w:rsid w:val="00924B46"/>
    <w:rsid w:val="00924D24"/>
    <w:rsid w:val="009262FA"/>
    <w:rsid w:val="00926CD4"/>
    <w:rsid w:val="00927499"/>
    <w:rsid w:val="00930481"/>
    <w:rsid w:val="00930C5B"/>
    <w:rsid w:val="0093220A"/>
    <w:rsid w:val="00932D88"/>
    <w:rsid w:val="00934645"/>
    <w:rsid w:val="00935DCA"/>
    <w:rsid w:val="00936F83"/>
    <w:rsid w:val="00937711"/>
    <w:rsid w:val="00941F52"/>
    <w:rsid w:val="0094237E"/>
    <w:rsid w:val="00942817"/>
    <w:rsid w:val="00942CEE"/>
    <w:rsid w:val="009432D8"/>
    <w:rsid w:val="0094334C"/>
    <w:rsid w:val="009437BA"/>
    <w:rsid w:val="0094479A"/>
    <w:rsid w:val="00944C07"/>
    <w:rsid w:val="00944E72"/>
    <w:rsid w:val="009453EA"/>
    <w:rsid w:val="009465AB"/>
    <w:rsid w:val="00950038"/>
    <w:rsid w:val="009506B1"/>
    <w:rsid w:val="0095167B"/>
    <w:rsid w:val="009517DF"/>
    <w:rsid w:val="00951C69"/>
    <w:rsid w:val="00951D75"/>
    <w:rsid w:val="00951F23"/>
    <w:rsid w:val="00952047"/>
    <w:rsid w:val="009529E6"/>
    <w:rsid w:val="00952A54"/>
    <w:rsid w:val="009533D7"/>
    <w:rsid w:val="009533F7"/>
    <w:rsid w:val="0095351D"/>
    <w:rsid w:val="00953F62"/>
    <w:rsid w:val="00955467"/>
    <w:rsid w:val="009556F2"/>
    <w:rsid w:val="0095643B"/>
    <w:rsid w:val="00956615"/>
    <w:rsid w:val="009571DE"/>
    <w:rsid w:val="00960316"/>
    <w:rsid w:val="00960E5D"/>
    <w:rsid w:val="00961240"/>
    <w:rsid w:val="0096185E"/>
    <w:rsid w:val="00963541"/>
    <w:rsid w:val="00963B3B"/>
    <w:rsid w:val="00965239"/>
    <w:rsid w:val="00965C6B"/>
    <w:rsid w:val="009708D5"/>
    <w:rsid w:val="009711B3"/>
    <w:rsid w:val="00971261"/>
    <w:rsid w:val="0097181D"/>
    <w:rsid w:val="00971B6A"/>
    <w:rsid w:val="00971E87"/>
    <w:rsid w:val="00972819"/>
    <w:rsid w:val="0097293D"/>
    <w:rsid w:val="00972B59"/>
    <w:rsid w:val="0097329D"/>
    <w:rsid w:val="00973D55"/>
    <w:rsid w:val="0097518B"/>
    <w:rsid w:val="009760DC"/>
    <w:rsid w:val="00977336"/>
    <w:rsid w:val="0097767E"/>
    <w:rsid w:val="00977ADA"/>
    <w:rsid w:val="00981AAC"/>
    <w:rsid w:val="00981C61"/>
    <w:rsid w:val="0098482C"/>
    <w:rsid w:val="00984D63"/>
    <w:rsid w:val="009852ED"/>
    <w:rsid w:val="009855A7"/>
    <w:rsid w:val="00985C8E"/>
    <w:rsid w:val="0098709A"/>
    <w:rsid w:val="009901BA"/>
    <w:rsid w:val="009902FD"/>
    <w:rsid w:val="009918FF"/>
    <w:rsid w:val="00992D40"/>
    <w:rsid w:val="009934B6"/>
    <w:rsid w:val="009939AF"/>
    <w:rsid w:val="009953C7"/>
    <w:rsid w:val="00996831"/>
    <w:rsid w:val="00996C82"/>
    <w:rsid w:val="00996CBA"/>
    <w:rsid w:val="00997E16"/>
    <w:rsid w:val="00997E24"/>
    <w:rsid w:val="009A15AE"/>
    <w:rsid w:val="009A375A"/>
    <w:rsid w:val="009A3B37"/>
    <w:rsid w:val="009A4413"/>
    <w:rsid w:val="009A45AB"/>
    <w:rsid w:val="009A4B39"/>
    <w:rsid w:val="009A5249"/>
    <w:rsid w:val="009A63DB"/>
    <w:rsid w:val="009A66EA"/>
    <w:rsid w:val="009A68E2"/>
    <w:rsid w:val="009A697B"/>
    <w:rsid w:val="009A6BB7"/>
    <w:rsid w:val="009A752E"/>
    <w:rsid w:val="009B06DE"/>
    <w:rsid w:val="009B13EB"/>
    <w:rsid w:val="009B1F66"/>
    <w:rsid w:val="009B2D2F"/>
    <w:rsid w:val="009B418E"/>
    <w:rsid w:val="009B4C5A"/>
    <w:rsid w:val="009B5DF5"/>
    <w:rsid w:val="009B6F6E"/>
    <w:rsid w:val="009B6F98"/>
    <w:rsid w:val="009B7451"/>
    <w:rsid w:val="009B7962"/>
    <w:rsid w:val="009C0502"/>
    <w:rsid w:val="009C0864"/>
    <w:rsid w:val="009C08C6"/>
    <w:rsid w:val="009C0EC1"/>
    <w:rsid w:val="009C1C4D"/>
    <w:rsid w:val="009C20F1"/>
    <w:rsid w:val="009C3F1D"/>
    <w:rsid w:val="009C56FB"/>
    <w:rsid w:val="009C78C7"/>
    <w:rsid w:val="009C7ADC"/>
    <w:rsid w:val="009C7B88"/>
    <w:rsid w:val="009D15C7"/>
    <w:rsid w:val="009D222E"/>
    <w:rsid w:val="009D2D9F"/>
    <w:rsid w:val="009D316D"/>
    <w:rsid w:val="009D322D"/>
    <w:rsid w:val="009D3383"/>
    <w:rsid w:val="009D38DD"/>
    <w:rsid w:val="009D3D7A"/>
    <w:rsid w:val="009D3F1A"/>
    <w:rsid w:val="009D4D76"/>
    <w:rsid w:val="009D4EBF"/>
    <w:rsid w:val="009D6859"/>
    <w:rsid w:val="009D7199"/>
    <w:rsid w:val="009D7274"/>
    <w:rsid w:val="009D7E1E"/>
    <w:rsid w:val="009E0713"/>
    <w:rsid w:val="009E51FE"/>
    <w:rsid w:val="009E57D5"/>
    <w:rsid w:val="009E692B"/>
    <w:rsid w:val="009E6B1F"/>
    <w:rsid w:val="009E6FD0"/>
    <w:rsid w:val="009E7C6D"/>
    <w:rsid w:val="009F0797"/>
    <w:rsid w:val="009F12AA"/>
    <w:rsid w:val="009F1B96"/>
    <w:rsid w:val="009F2E7E"/>
    <w:rsid w:val="009F3924"/>
    <w:rsid w:val="009F4655"/>
    <w:rsid w:val="009F4B2B"/>
    <w:rsid w:val="009F5312"/>
    <w:rsid w:val="009F602B"/>
    <w:rsid w:val="009F60E4"/>
    <w:rsid w:val="009F642E"/>
    <w:rsid w:val="00A000CB"/>
    <w:rsid w:val="00A00DFE"/>
    <w:rsid w:val="00A01A83"/>
    <w:rsid w:val="00A02BAB"/>
    <w:rsid w:val="00A02D62"/>
    <w:rsid w:val="00A04EB7"/>
    <w:rsid w:val="00A04FEC"/>
    <w:rsid w:val="00A06728"/>
    <w:rsid w:val="00A07227"/>
    <w:rsid w:val="00A07824"/>
    <w:rsid w:val="00A07A08"/>
    <w:rsid w:val="00A10244"/>
    <w:rsid w:val="00A12263"/>
    <w:rsid w:val="00A125DF"/>
    <w:rsid w:val="00A131B7"/>
    <w:rsid w:val="00A139F3"/>
    <w:rsid w:val="00A13B33"/>
    <w:rsid w:val="00A146B1"/>
    <w:rsid w:val="00A15320"/>
    <w:rsid w:val="00A16AD0"/>
    <w:rsid w:val="00A20E40"/>
    <w:rsid w:val="00A20EB5"/>
    <w:rsid w:val="00A21A8D"/>
    <w:rsid w:val="00A23B1D"/>
    <w:rsid w:val="00A23CAA"/>
    <w:rsid w:val="00A23F18"/>
    <w:rsid w:val="00A24C67"/>
    <w:rsid w:val="00A25EE7"/>
    <w:rsid w:val="00A26C16"/>
    <w:rsid w:val="00A26D08"/>
    <w:rsid w:val="00A31160"/>
    <w:rsid w:val="00A3128B"/>
    <w:rsid w:val="00A32A5B"/>
    <w:rsid w:val="00A34575"/>
    <w:rsid w:val="00A36830"/>
    <w:rsid w:val="00A36D6F"/>
    <w:rsid w:val="00A3741A"/>
    <w:rsid w:val="00A41368"/>
    <w:rsid w:val="00A4260F"/>
    <w:rsid w:val="00A43689"/>
    <w:rsid w:val="00A43812"/>
    <w:rsid w:val="00A43935"/>
    <w:rsid w:val="00A43E8C"/>
    <w:rsid w:val="00A44262"/>
    <w:rsid w:val="00A44872"/>
    <w:rsid w:val="00A452C0"/>
    <w:rsid w:val="00A460E0"/>
    <w:rsid w:val="00A461B8"/>
    <w:rsid w:val="00A47509"/>
    <w:rsid w:val="00A47611"/>
    <w:rsid w:val="00A477B6"/>
    <w:rsid w:val="00A47D09"/>
    <w:rsid w:val="00A507FF"/>
    <w:rsid w:val="00A516D8"/>
    <w:rsid w:val="00A516DA"/>
    <w:rsid w:val="00A52EB3"/>
    <w:rsid w:val="00A53A61"/>
    <w:rsid w:val="00A54759"/>
    <w:rsid w:val="00A5582E"/>
    <w:rsid w:val="00A5623F"/>
    <w:rsid w:val="00A57AC1"/>
    <w:rsid w:val="00A60805"/>
    <w:rsid w:val="00A60A1B"/>
    <w:rsid w:val="00A60CF1"/>
    <w:rsid w:val="00A62874"/>
    <w:rsid w:val="00A633C6"/>
    <w:rsid w:val="00A63478"/>
    <w:rsid w:val="00A6366D"/>
    <w:rsid w:val="00A63715"/>
    <w:rsid w:val="00A63C5D"/>
    <w:rsid w:val="00A646DF"/>
    <w:rsid w:val="00A65339"/>
    <w:rsid w:val="00A65AA5"/>
    <w:rsid w:val="00A66CCE"/>
    <w:rsid w:val="00A66DEB"/>
    <w:rsid w:val="00A66F5C"/>
    <w:rsid w:val="00A67904"/>
    <w:rsid w:val="00A679BC"/>
    <w:rsid w:val="00A67CED"/>
    <w:rsid w:val="00A70CA4"/>
    <w:rsid w:val="00A71067"/>
    <w:rsid w:val="00A71517"/>
    <w:rsid w:val="00A715D2"/>
    <w:rsid w:val="00A739DB"/>
    <w:rsid w:val="00A7428B"/>
    <w:rsid w:val="00A745B9"/>
    <w:rsid w:val="00A747D0"/>
    <w:rsid w:val="00A753A5"/>
    <w:rsid w:val="00A758A4"/>
    <w:rsid w:val="00A764EF"/>
    <w:rsid w:val="00A76852"/>
    <w:rsid w:val="00A76AC8"/>
    <w:rsid w:val="00A80FC4"/>
    <w:rsid w:val="00A815C1"/>
    <w:rsid w:val="00A8228D"/>
    <w:rsid w:val="00A82480"/>
    <w:rsid w:val="00A8300E"/>
    <w:rsid w:val="00A83284"/>
    <w:rsid w:val="00A8372C"/>
    <w:rsid w:val="00A83877"/>
    <w:rsid w:val="00A86BAF"/>
    <w:rsid w:val="00A87C58"/>
    <w:rsid w:val="00A90754"/>
    <w:rsid w:val="00A9094B"/>
    <w:rsid w:val="00A918C8"/>
    <w:rsid w:val="00A94022"/>
    <w:rsid w:val="00A94165"/>
    <w:rsid w:val="00A95182"/>
    <w:rsid w:val="00A95A7C"/>
    <w:rsid w:val="00A95DDE"/>
    <w:rsid w:val="00A96CAB"/>
    <w:rsid w:val="00A96E92"/>
    <w:rsid w:val="00A97461"/>
    <w:rsid w:val="00A97B5F"/>
    <w:rsid w:val="00A97F9E"/>
    <w:rsid w:val="00AA0669"/>
    <w:rsid w:val="00AA0768"/>
    <w:rsid w:val="00AA16B8"/>
    <w:rsid w:val="00AA1983"/>
    <w:rsid w:val="00AA2638"/>
    <w:rsid w:val="00AA2B1B"/>
    <w:rsid w:val="00AA2C9F"/>
    <w:rsid w:val="00AA4744"/>
    <w:rsid w:val="00AA64AE"/>
    <w:rsid w:val="00AA69A9"/>
    <w:rsid w:val="00AA734D"/>
    <w:rsid w:val="00AA75C1"/>
    <w:rsid w:val="00AB06C1"/>
    <w:rsid w:val="00AB0E68"/>
    <w:rsid w:val="00AB1ACB"/>
    <w:rsid w:val="00AB23FD"/>
    <w:rsid w:val="00AB2AE1"/>
    <w:rsid w:val="00AB3292"/>
    <w:rsid w:val="00AB34C5"/>
    <w:rsid w:val="00AB457C"/>
    <w:rsid w:val="00AB4BAF"/>
    <w:rsid w:val="00AB550F"/>
    <w:rsid w:val="00AB6046"/>
    <w:rsid w:val="00AB65FC"/>
    <w:rsid w:val="00AB78CA"/>
    <w:rsid w:val="00AC022D"/>
    <w:rsid w:val="00AC08D2"/>
    <w:rsid w:val="00AC25AE"/>
    <w:rsid w:val="00AC2638"/>
    <w:rsid w:val="00AC2E21"/>
    <w:rsid w:val="00AC3303"/>
    <w:rsid w:val="00AC3713"/>
    <w:rsid w:val="00AC377F"/>
    <w:rsid w:val="00AC4823"/>
    <w:rsid w:val="00AC4AF5"/>
    <w:rsid w:val="00AC5F02"/>
    <w:rsid w:val="00AC614A"/>
    <w:rsid w:val="00AD122B"/>
    <w:rsid w:val="00AD17A7"/>
    <w:rsid w:val="00AD23A7"/>
    <w:rsid w:val="00AD31E0"/>
    <w:rsid w:val="00AD3223"/>
    <w:rsid w:val="00AD4E82"/>
    <w:rsid w:val="00AD581C"/>
    <w:rsid w:val="00AD660F"/>
    <w:rsid w:val="00AD763D"/>
    <w:rsid w:val="00AD7F93"/>
    <w:rsid w:val="00AE08EC"/>
    <w:rsid w:val="00AE0FC6"/>
    <w:rsid w:val="00AE22AC"/>
    <w:rsid w:val="00AE2810"/>
    <w:rsid w:val="00AE3718"/>
    <w:rsid w:val="00AE43D4"/>
    <w:rsid w:val="00AE457F"/>
    <w:rsid w:val="00AE4A59"/>
    <w:rsid w:val="00AE4ED1"/>
    <w:rsid w:val="00AE5499"/>
    <w:rsid w:val="00AE59F8"/>
    <w:rsid w:val="00AE63F6"/>
    <w:rsid w:val="00AE6675"/>
    <w:rsid w:val="00AF0148"/>
    <w:rsid w:val="00AF1177"/>
    <w:rsid w:val="00AF382B"/>
    <w:rsid w:val="00AF39FC"/>
    <w:rsid w:val="00AF49B1"/>
    <w:rsid w:val="00AF4CA1"/>
    <w:rsid w:val="00AF4CEB"/>
    <w:rsid w:val="00AF4F6D"/>
    <w:rsid w:val="00AF6E13"/>
    <w:rsid w:val="00AF6ECA"/>
    <w:rsid w:val="00AF702E"/>
    <w:rsid w:val="00AF732C"/>
    <w:rsid w:val="00AF7531"/>
    <w:rsid w:val="00AF7F6A"/>
    <w:rsid w:val="00B038B0"/>
    <w:rsid w:val="00B046FA"/>
    <w:rsid w:val="00B05080"/>
    <w:rsid w:val="00B05A88"/>
    <w:rsid w:val="00B05B24"/>
    <w:rsid w:val="00B06216"/>
    <w:rsid w:val="00B06EE2"/>
    <w:rsid w:val="00B071CD"/>
    <w:rsid w:val="00B1099A"/>
    <w:rsid w:val="00B10D58"/>
    <w:rsid w:val="00B116C6"/>
    <w:rsid w:val="00B11F7D"/>
    <w:rsid w:val="00B12087"/>
    <w:rsid w:val="00B13F14"/>
    <w:rsid w:val="00B15435"/>
    <w:rsid w:val="00B15860"/>
    <w:rsid w:val="00B17600"/>
    <w:rsid w:val="00B17842"/>
    <w:rsid w:val="00B17B43"/>
    <w:rsid w:val="00B20E24"/>
    <w:rsid w:val="00B22ACF"/>
    <w:rsid w:val="00B2463C"/>
    <w:rsid w:val="00B255DB"/>
    <w:rsid w:val="00B2561D"/>
    <w:rsid w:val="00B26300"/>
    <w:rsid w:val="00B266B8"/>
    <w:rsid w:val="00B27641"/>
    <w:rsid w:val="00B27CB3"/>
    <w:rsid w:val="00B3053F"/>
    <w:rsid w:val="00B30921"/>
    <w:rsid w:val="00B30E35"/>
    <w:rsid w:val="00B30F9E"/>
    <w:rsid w:val="00B311BE"/>
    <w:rsid w:val="00B3168C"/>
    <w:rsid w:val="00B327DE"/>
    <w:rsid w:val="00B341FC"/>
    <w:rsid w:val="00B3480C"/>
    <w:rsid w:val="00B34BA8"/>
    <w:rsid w:val="00B35DEB"/>
    <w:rsid w:val="00B35ECC"/>
    <w:rsid w:val="00B364C4"/>
    <w:rsid w:val="00B365ED"/>
    <w:rsid w:val="00B369E6"/>
    <w:rsid w:val="00B37C7B"/>
    <w:rsid w:val="00B40E69"/>
    <w:rsid w:val="00B43408"/>
    <w:rsid w:val="00B440DB"/>
    <w:rsid w:val="00B44641"/>
    <w:rsid w:val="00B44D3A"/>
    <w:rsid w:val="00B5017E"/>
    <w:rsid w:val="00B51095"/>
    <w:rsid w:val="00B51327"/>
    <w:rsid w:val="00B5416B"/>
    <w:rsid w:val="00B54754"/>
    <w:rsid w:val="00B54821"/>
    <w:rsid w:val="00B55D96"/>
    <w:rsid w:val="00B576C0"/>
    <w:rsid w:val="00B577F8"/>
    <w:rsid w:val="00B57FB7"/>
    <w:rsid w:val="00B6035B"/>
    <w:rsid w:val="00B613AF"/>
    <w:rsid w:val="00B61897"/>
    <w:rsid w:val="00B61BF7"/>
    <w:rsid w:val="00B62E5A"/>
    <w:rsid w:val="00B6340E"/>
    <w:rsid w:val="00B636E3"/>
    <w:rsid w:val="00B63730"/>
    <w:rsid w:val="00B6395E"/>
    <w:rsid w:val="00B640EE"/>
    <w:rsid w:val="00B64198"/>
    <w:rsid w:val="00B64528"/>
    <w:rsid w:val="00B64710"/>
    <w:rsid w:val="00B66447"/>
    <w:rsid w:val="00B6701A"/>
    <w:rsid w:val="00B70C1E"/>
    <w:rsid w:val="00B71DF0"/>
    <w:rsid w:val="00B72ED5"/>
    <w:rsid w:val="00B730D8"/>
    <w:rsid w:val="00B73955"/>
    <w:rsid w:val="00B747C9"/>
    <w:rsid w:val="00B74F33"/>
    <w:rsid w:val="00B75E6C"/>
    <w:rsid w:val="00B7618D"/>
    <w:rsid w:val="00B76A92"/>
    <w:rsid w:val="00B770B3"/>
    <w:rsid w:val="00B7749B"/>
    <w:rsid w:val="00B77591"/>
    <w:rsid w:val="00B77777"/>
    <w:rsid w:val="00B80547"/>
    <w:rsid w:val="00B806DD"/>
    <w:rsid w:val="00B8088B"/>
    <w:rsid w:val="00B81CFF"/>
    <w:rsid w:val="00B83E7E"/>
    <w:rsid w:val="00B8414D"/>
    <w:rsid w:val="00B8490E"/>
    <w:rsid w:val="00B859F1"/>
    <w:rsid w:val="00B8600F"/>
    <w:rsid w:val="00B86ADE"/>
    <w:rsid w:val="00B86C3A"/>
    <w:rsid w:val="00B86DC7"/>
    <w:rsid w:val="00B8714C"/>
    <w:rsid w:val="00B874CA"/>
    <w:rsid w:val="00B8784A"/>
    <w:rsid w:val="00B90886"/>
    <w:rsid w:val="00B90BBE"/>
    <w:rsid w:val="00B90FAD"/>
    <w:rsid w:val="00B9250D"/>
    <w:rsid w:val="00B92AD5"/>
    <w:rsid w:val="00B94657"/>
    <w:rsid w:val="00B94C43"/>
    <w:rsid w:val="00B95383"/>
    <w:rsid w:val="00B95BE1"/>
    <w:rsid w:val="00B95DD1"/>
    <w:rsid w:val="00B9666A"/>
    <w:rsid w:val="00B96C9D"/>
    <w:rsid w:val="00BA00F2"/>
    <w:rsid w:val="00BA07DB"/>
    <w:rsid w:val="00BA11D4"/>
    <w:rsid w:val="00BA129A"/>
    <w:rsid w:val="00BA13EE"/>
    <w:rsid w:val="00BA1F01"/>
    <w:rsid w:val="00BA1F4C"/>
    <w:rsid w:val="00BA2E24"/>
    <w:rsid w:val="00BA3588"/>
    <w:rsid w:val="00BA3684"/>
    <w:rsid w:val="00BA458F"/>
    <w:rsid w:val="00BA6419"/>
    <w:rsid w:val="00BA6BC3"/>
    <w:rsid w:val="00BA7121"/>
    <w:rsid w:val="00BA74CF"/>
    <w:rsid w:val="00BA7FCC"/>
    <w:rsid w:val="00BB259A"/>
    <w:rsid w:val="00BB2E79"/>
    <w:rsid w:val="00BB32EB"/>
    <w:rsid w:val="00BB4712"/>
    <w:rsid w:val="00BB4716"/>
    <w:rsid w:val="00BB6523"/>
    <w:rsid w:val="00BB733F"/>
    <w:rsid w:val="00BC0EF8"/>
    <w:rsid w:val="00BC0FAD"/>
    <w:rsid w:val="00BC1066"/>
    <w:rsid w:val="00BC2387"/>
    <w:rsid w:val="00BC2D38"/>
    <w:rsid w:val="00BC37B9"/>
    <w:rsid w:val="00BC58AB"/>
    <w:rsid w:val="00BD0338"/>
    <w:rsid w:val="00BD09FF"/>
    <w:rsid w:val="00BD0C61"/>
    <w:rsid w:val="00BD1EEC"/>
    <w:rsid w:val="00BD24EE"/>
    <w:rsid w:val="00BD2865"/>
    <w:rsid w:val="00BD2C44"/>
    <w:rsid w:val="00BD3936"/>
    <w:rsid w:val="00BD41D8"/>
    <w:rsid w:val="00BD5853"/>
    <w:rsid w:val="00BD63B4"/>
    <w:rsid w:val="00BD66B1"/>
    <w:rsid w:val="00BD7CCD"/>
    <w:rsid w:val="00BE0182"/>
    <w:rsid w:val="00BE1228"/>
    <w:rsid w:val="00BE33DF"/>
    <w:rsid w:val="00BE4C56"/>
    <w:rsid w:val="00BE4DEC"/>
    <w:rsid w:val="00BE54E8"/>
    <w:rsid w:val="00BF06B4"/>
    <w:rsid w:val="00BF096A"/>
    <w:rsid w:val="00BF1B1E"/>
    <w:rsid w:val="00BF1C50"/>
    <w:rsid w:val="00BF2D6D"/>
    <w:rsid w:val="00BF3358"/>
    <w:rsid w:val="00BF399E"/>
    <w:rsid w:val="00BF3EA7"/>
    <w:rsid w:val="00BF4A17"/>
    <w:rsid w:val="00BF5BBB"/>
    <w:rsid w:val="00BF753C"/>
    <w:rsid w:val="00BF7CF1"/>
    <w:rsid w:val="00C01758"/>
    <w:rsid w:val="00C01ED8"/>
    <w:rsid w:val="00C027CA"/>
    <w:rsid w:val="00C036D2"/>
    <w:rsid w:val="00C03F7A"/>
    <w:rsid w:val="00C03FEB"/>
    <w:rsid w:val="00C04679"/>
    <w:rsid w:val="00C04F1E"/>
    <w:rsid w:val="00C051E2"/>
    <w:rsid w:val="00C062E8"/>
    <w:rsid w:val="00C071CF"/>
    <w:rsid w:val="00C10479"/>
    <w:rsid w:val="00C10EE0"/>
    <w:rsid w:val="00C1118F"/>
    <w:rsid w:val="00C111DC"/>
    <w:rsid w:val="00C11B8A"/>
    <w:rsid w:val="00C11ED0"/>
    <w:rsid w:val="00C120EE"/>
    <w:rsid w:val="00C12222"/>
    <w:rsid w:val="00C1225F"/>
    <w:rsid w:val="00C12556"/>
    <w:rsid w:val="00C14020"/>
    <w:rsid w:val="00C14BD5"/>
    <w:rsid w:val="00C15634"/>
    <w:rsid w:val="00C16B17"/>
    <w:rsid w:val="00C17F28"/>
    <w:rsid w:val="00C20785"/>
    <w:rsid w:val="00C20A64"/>
    <w:rsid w:val="00C21AEC"/>
    <w:rsid w:val="00C22C5F"/>
    <w:rsid w:val="00C2368D"/>
    <w:rsid w:val="00C24B1A"/>
    <w:rsid w:val="00C24E20"/>
    <w:rsid w:val="00C256AD"/>
    <w:rsid w:val="00C2583B"/>
    <w:rsid w:val="00C2666A"/>
    <w:rsid w:val="00C30AD6"/>
    <w:rsid w:val="00C312BF"/>
    <w:rsid w:val="00C3302A"/>
    <w:rsid w:val="00C33F04"/>
    <w:rsid w:val="00C34FBA"/>
    <w:rsid w:val="00C36212"/>
    <w:rsid w:val="00C3666B"/>
    <w:rsid w:val="00C3671F"/>
    <w:rsid w:val="00C37266"/>
    <w:rsid w:val="00C40069"/>
    <w:rsid w:val="00C407EE"/>
    <w:rsid w:val="00C40D9F"/>
    <w:rsid w:val="00C41CF3"/>
    <w:rsid w:val="00C4289A"/>
    <w:rsid w:val="00C42903"/>
    <w:rsid w:val="00C42CCE"/>
    <w:rsid w:val="00C4435A"/>
    <w:rsid w:val="00C443A1"/>
    <w:rsid w:val="00C45BCE"/>
    <w:rsid w:val="00C464A1"/>
    <w:rsid w:val="00C46591"/>
    <w:rsid w:val="00C47D47"/>
    <w:rsid w:val="00C50436"/>
    <w:rsid w:val="00C50D11"/>
    <w:rsid w:val="00C51044"/>
    <w:rsid w:val="00C533AC"/>
    <w:rsid w:val="00C55695"/>
    <w:rsid w:val="00C55B88"/>
    <w:rsid w:val="00C568D3"/>
    <w:rsid w:val="00C605A7"/>
    <w:rsid w:val="00C60628"/>
    <w:rsid w:val="00C60CD3"/>
    <w:rsid w:val="00C60CED"/>
    <w:rsid w:val="00C6170A"/>
    <w:rsid w:val="00C61A2E"/>
    <w:rsid w:val="00C61D31"/>
    <w:rsid w:val="00C61E94"/>
    <w:rsid w:val="00C63217"/>
    <w:rsid w:val="00C63E78"/>
    <w:rsid w:val="00C640E4"/>
    <w:rsid w:val="00C64291"/>
    <w:rsid w:val="00C64E8D"/>
    <w:rsid w:val="00C65DC0"/>
    <w:rsid w:val="00C675EE"/>
    <w:rsid w:val="00C67624"/>
    <w:rsid w:val="00C70BB8"/>
    <w:rsid w:val="00C71FD6"/>
    <w:rsid w:val="00C72753"/>
    <w:rsid w:val="00C72BF8"/>
    <w:rsid w:val="00C73CEE"/>
    <w:rsid w:val="00C73D61"/>
    <w:rsid w:val="00C74314"/>
    <w:rsid w:val="00C74569"/>
    <w:rsid w:val="00C7552E"/>
    <w:rsid w:val="00C75BE3"/>
    <w:rsid w:val="00C76005"/>
    <w:rsid w:val="00C762FC"/>
    <w:rsid w:val="00C80061"/>
    <w:rsid w:val="00C8102D"/>
    <w:rsid w:val="00C816C7"/>
    <w:rsid w:val="00C835B3"/>
    <w:rsid w:val="00C83AC9"/>
    <w:rsid w:val="00C8504C"/>
    <w:rsid w:val="00C85153"/>
    <w:rsid w:val="00C85B96"/>
    <w:rsid w:val="00C86F2E"/>
    <w:rsid w:val="00C875AA"/>
    <w:rsid w:val="00C90884"/>
    <w:rsid w:val="00C93079"/>
    <w:rsid w:val="00C93408"/>
    <w:rsid w:val="00C95D5E"/>
    <w:rsid w:val="00C97128"/>
    <w:rsid w:val="00C9784F"/>
    <w:rsid w:val="00CA18CB"/>
    <w:rsid w:val="00CA25E0"/>
    <w:rsid w:val="00CA275C"/>
    <w:rsid w:val="00CA27E2"/>
    <w:rsid w:val="00CA30DC"/>
    <w:rsid w:val="00CA3D14"/>
    <w:rsid w:val="00CA60FF"/>
    <w:rsid w:val="00CA67CE"/>
    <w:rsid w:val="00CA67E3"/>
    <w:rsid w:val="00CB09C5"/>
    <w:rsid w:val="00CB28FC"/>
    <w:rsid w:val="00CB4806"/>
    <w:rsid w:val="00CB4FCB"/>
    <w:rsid w:val="00CB53FF"/>
    <w:rsid w:val="00CB57BE"/>
    <w:rsid w:val="00CC0C88"/>
    <w:rsid w:val="00CC0C8B"/>
    <w:rsid w:val="00CC1AFD"/>
    <w:rsid w:val="00CC267F"/>
    <w:rsid w:val="00CC2825"/>
    <w:rsid w:val="00CC2DD7"/>
    <w:rsid w:val="00CC45D3"/>
    <w:rsid w:val="00CC4603"/>
    <w:rsid w:val="00CC4FF5"/>
    <w:rsid w:val="00CC516E"/>
    <w:rsid w:val="00CC53D7"/>
    <w:rsid w:val="00CC6837"/>
    <w:rsid w:val="00CD0B87"/>
    <w:rsid w:val="00CD1D03"/>
    <w:rsid w:val="00CD2E7B"/>
    <w:rsid w:val="00CD390D"/>
    <w:rsid w:val="00CD3DE9"/>
    <w:rsid w:val="00CD4740"/>
    <w:rsid w:val="00CD47F2"/>
    <w:rsid w:val="00CD480F"/>
    <w:rsid w:val="00CD4DFB"/>
    <w:rsid w:val="00CD549A"/>
    <w:rsid w:val="00CD5D73"/>
    <w:rsid w:val="00CD682D"/>
    <w:rsid w:val="00CE0368"/>
    <w:rsid w:val="00CE0A5C"/>
    <w:rsid w:val="00CE11AA"/>
    <w:rsid w:val="00CE688A"/>
    <w:rsid w:val="00CE699E"/>
    <w:rsid w:val="00CE70B5"/>
    <w:rsid w:val="00CE731E"/>
    <w:rsid w:val="00CE745D"/>
    <w:rsid w:val="00CF010A"/>
    <w:rsid w:val="00CF087E"/>
    <w:rsid w:val="00CF093D"/>
    <w:rsid w:val="00CF0B08"/>
    <w:rsid w:val="00CF0F81"/>
    <w:rsid w:val="00CF195E"/>
    <w:rsid w:val="00CF2CFE"/>
    <w:rsid w:val="00CF3126"/>
    <w:rsid w:val="00CF3E5D"/>
    <w:rsid w:val="00CF40DD"/>
    <w:rsid w:val="00CF5126"/>
    <w:rsid w:val="00CF5251"/>
    <w:rsid w:val="00CF56D8"/>
    <w:rsid w:val="00CF67FC"/>
    <w:rsid w:val="00CF68FA"/>
    <w:rsid w:val="00CF7001"/>
    <w:rsid w:val="00CF7C87"/>
    <w:rsid w:val="00D0196C"/>
    <w:rsid w:val="00D01B09"/>
    <w:rsid w:val="00D01C03"/>
    <w:rsid w:val="00D020C3"/>
    <w:rsid w:val="00D02ED0"/>
    <w:rsid w:val="00D04A3C"/>
    <w:rsid w:val="00D04A8A"/>
    <w:rsid w:val="00D05115"/>
    <w:rsid w:val="00D070DE"/>
    <w:rsid w:val="00D07465"/>
    <w:rsid w:val="00D07E1B"/>
    <w:rsid w:val="00D07F31"/>
    <w:rsid w:val="00D10589"/>
    <w:rsid w:val="00D10C7B"/>
    <w:rsid w:val="00D115DD"/>
    <w:rsid w:val="00D150CA"/>
    <w:rsid w:val="00D15A07"/>
    <w:rsid w:val="00D16806"/>
    <w:rsid w:val="00D17DD2"/>
    <w:rsid w:val="00D20326"/>
    <w:rsid w:val="00D20C5B"/>
    <w:rsid w:val="00D20C8A"/>
    <w:rsid w:val="00D211D7"/>
    <w:rsid w:val="00D213D4"/>
    <w:rsid w:val="00D21E0E"/>
    <w:rsid w:val="00D21F41"/>
    <w:rsid w:val="00D22A45"/>
    <w:rsid w:val="00D23A7C"/>
    <w:rsid w:val="00D24877"/>
    <w:rsid w:val="00D24A5D"/>
    <w:rsid w:val="00D24AE7"/>
    <w:rsid w:val="00D24AE8"/>
    <w:rsid w:val="00D24BA7"/>
    <w:rsid w:val="00D253A6"/>
    <w:rsid w:val="00D25C37"/>
    <w:rsid w:val="00D26C5A"/>
    <w:rsid w:val="00D273FB"/>
    <w:rsid w:val="00D300C0"/>
    <w:rsid w:val="00D30FE7"/>
    <w:rsid w:val="00D318E5"/>
    <w:rsid w:val="00D3280B"/>
    <w:rsid w:val="00D328A8"/>
    <w:rsid w:val="00D32E24"/>
    <w:rsid w:val="00D333C3"/>
    <w:rsid w:val="00D348B2"/>
    <w:rsid w:val="00D35CE4"/>
    <w:rsid w:val="00D40007"/>
    <w:rsid w:val="00D42BDB"/>
    <w:rsid w:val="00D43F08"/>
    <w:rsid w:val="00D4514B"/>
    <w:rsid w:val="00D45326"/>
    <w:rsid w:val="00D45A3D"/>
    <w:rsid w:val="00D46320"/>
    <w:rsid w:val="00D46542"/>
    <w:rsid w:val="00D46E13"/>
    <w:rsid w:val="00D47657"/>
    <w:rsid w:val="00D50469"/>
    <w:rsid w:val="00D505E6"/>
    <w:rsid w:val="00D513DE"/>
    <w:rsid w:val="00D517AD"/>
    <w:rsid w:val="00D534BD"/>
    <w:rsid w:val="00D53ED8"/>
    <w:rsid w:val="00D54970"/>
    <w:rsid w:val="00D559E5"/>
    <w:rsid w:val="00D55A4D"/>
    <w:rsid w:val="00D55D48"/>
    <w:rsid w:val="00D564F1"/>
    <w:rsid w:val="00D569F2"/>
    <w:rsid w:val="00D56B22"/>
    <w:rsid w:val="00D57B94"/>
    <w:rsid w:val="00D57DAF"/>
    <w:rsid w:val="00D60D65"/>
    <w:rsid w:val="00D61F02"/>
    <w:rsid w:val="00D62256"/>
    <w:rsid w:val="00D6317E"/>
    <w:rsid w:val="00D64353"/>
    <w:rsid w:val="00D652B7"/>
    <w:rsid w:val="00D65536"/>
    <w:rsid w:val="00D6578C"/>
    <w:rsid w:val="00D65C87"/>
    <w:rsid w:val="00D66D9F"/>
    <w:rsid w:val="00D6760E"/>
    <w:rsid w:val="00D708F1"/>
    <w:rsid w:val="00D70AC1"/>
    <w:rsid w:val="00D712AC"/>
    <w:rsid w:val="00D734FD"/>
    <w:rsid w:val="00D7357C"/>
    <w:rsid w:val="00D73E0B"/>
    <w:rsid w:val="00D73EF5"/>
    <w:rsid w:val="00D76A29"/>
    <w:rsid w:val="00D76BF5"/>
    <w:rsid w:val="00D775DB"/>
    <w:rsid w:val="00D800E3"/>
    <w:rsid w:val="00D80AA3"/>
    <w:rsid w:val="00D80FFD"/>
    <w:rsid w:val="00D817C1"/>
    <w:rsid w:val="00D81D69"/>
    <w:rsid w:val="00D82C36"/>
    <w:rsid w:val="00D83A07"/>
    <w:rsid w:val="00D83BDF"/>
    <w:rsid w:val="00D83CA7"/>
    <w:rsid w:val="00D83E0A"/>
    <w:rsid w:val="00D83E42"/>
    <w:rsid w:val="00D8452B"/>
    <w:rsid w:val="00D847C7"/>
    <w:rsid w:val="00D8534F"/>
    <w:rsid w:val="00D87353"/>
    <w:rsid w:val="00D90CE7"/>
    <w:rsid w:val="00D912A3"/>
    <w:rsid w:val="00D91489"/>
    <w:rsid w:val="00D9266B"/>
    <w:rsid w:val="00D93ECA"/>
    <w:rsid w:val="00D94829"/>
    <w:rsid w:val="00D94860"/>
    <w:rsid w:val="00D94F7E"/>
    <w:rsid w:val="00D952A0"/>
    <w:rsid w:val="00D95E7D"/>
    <w:rsid w:val="00D96028"/>
    <w:rsid w:val="00D9714D"/>
    <w:rsid w:val="00D9764B"/>
    <w:rsid w:val="00DA1568"/>
    <w:rsid w:val="00DA23A9"/>
    <w:rsid w:val="00DA39FF"/>
    <w:rsid w:val="00DA45CD"/>
    <w:rsid w:val="00DA4725"/>
    <w:rsid w:val="00DA4851"/>
    <w:rsid w:val="00DA524C"/>
    <w:rsid w:val="00DA57D6"/>
    <w:rsid w:val="00DA6004"/>
    <w:rsid w:val="00DA60A2"/>
    <w:rsid w:val="00DA686A"/>
    <w:rsid w:val="00DA6C57"/>
    <w:rsid w:val="00DB0486"/>
    <w:rsid w:val="00DB04E9"/>
    <w:rsid w:val="00DB0B6F"/>
    <w:rsid w:val="00DB0D89"/>
    <w:rsid w:val="00DB19B4"/>
    <w:rsid w:val="00DB22E7"/>
    <w:rsid w:val="00DB2805"/>
    <w:rsid w:val="00DB3718"/>
    <w:rsid w:val="00DB4177"/>
    <w:rsid w:val="00DB449D"/>
    <w:rsid w:val="00DB490D"/>
    <w:rsid w:val="00DB4ADF"/>
    <w:rsid w:val="00DB6D4A"/>
    <w:rsid w:val="00DB75CD"/>
    <w:rsid w:val="00DC0B15"/>
    <w:rsid w:val="00DC1443"/>
    <w:rsid w:val="00DC1F02"/>
    <w:rsid w:val="00DC2DFB"/>
    <w:rsid w:val="00DC32C8"/>
    <w:rsid w:val="00DC4D43"/>
    <w:rsid w:val="00DC5662"/>
    <w:rsid w:val="00DC64B4"/>
    <w:rsid w:val="00DC683A"/>
    <w:rsid w:val="00DC6D18"/>
    <w:rsid w:val="00DD0764"/>
    <w:rsid w:val="00DD0A89"/>
    <w:rsid w:val="00DD12FF"/>
    <w:rsid w:val="00DD14AD"/>
    <w:rsid w:val="00DD2149"/>
    <w:rsid w:val="00DD278B"/>
    <w:rsid w:val="00DD2E95"/>
    <w:rsid w:val="00DD300F"/>
    <w:rsid w:val="00DD4540"/>
    <w:rsid w:val="00DD4A6C"/>
    <w:rsid w:val="00DD5639"/>
    <w:rsid w:val="00DD6728"/>
    <w:rsid w:val="00DD6DBB"/>
    <w:rsid w:val="00DD6F3E"/>
    <w:rsid w:val="00DD71A1"/>
    <w:rsid w:val="00DD7C21"/>
    <w:rsid w:val="00DE01D9"/>
    <w:rsid w:val="00DE11A1"/>
    <w:rsid w:val="00DE2CE6"/>
    <w:rsid w:val="00DE3174"/>
    <w:rsid w:val="00DE3296"/>
    <w:rsid w:val="00DE3303"/>
    <w:rsid w:val="00DE3417"/>
    <w:rsid w:val="00DE39D6"/>
    <w:rsid w:val="00DE3C2F"/>
    <w:rsid w:val="00DE40BF"/>
    <w:rsid w:val="00DE4C8D"/>
    <w:rsid w:val="00DE50BC"/>
    <w:rsid w:val="00DE5329"/>
    <w:rsid w:val="00DE5931"/>
    <w:rsid w:val="00DE5E37"/>
    <w:rsid w:val="00DE6A42"/>
    <w:rsid w:val="00DE77A8"/>
    <w:rsid w:val="00DF01E5"/>
    <w:rsid w:val="00DF0ACC"/>
    <w:rsid w:val="00DF16F6"/>
    <w:rsid w:val="00DF1A71"/>
    <w:rsid w:val="00DF1C94"/>
    <w:rsid w:val="00DF239F"/>
    <w:rsid w:val="00DF35BD"/>
    <w:rsid w:val="00DF3788"/>
    <w:rsid w:val="00DF4702"/>
    <w:rsid w:val="00DF4845"/>
    <w:rsid w:val="00DF522D"/>
    <w:rsid w:val="00DF5727"/>
    <w:rsid w:val="00DF5B59"/>
    <w:rsid w:val="00DF634A"/>
    <w:rsid w:val="00DF639B"/>
    <w:rsid w:val="00DF7037"/>
    <w:rsid w:val="00E00B47"/>
    <w:rsid w:val="00E03FEB"/>
    <w:rsid w:val="00E05320"/>
    <w:rsid w:val="00E06332"/>
    <w:rsid w:val="00E074F2"/>
    <w:rsid w:val="00E10409"/>
    <w:rsid w:val="00E1042C"/>
    <w:rsid w:val="00E10811"/>
    <w:rsid w:val="00E10B9F"/>
    <w:rsid w:val="00E128C0"/>
    <w:rsid w:val="00E1294F"/>
    <w:rsid w:val="00E1420E"/>
    <w:rsid w:val="00E14767"/>
    <w:rsid w:val="00E14A7E"/>
    <w:rsid w:val="00E15198"/>
    <w:rsid w:val="00E16B9C"/>
    <w:rsid w:val="00E178A7"/>
    <w:rsid w:val="00E20A07"/>
    <w:rsid w:val="00E20F85"/>
    <w:rsid w:val="00E214CF"/>
    <w:rsid w:val="00E21C92"/>
    <w:rsid w:val="00E21FA2"/>
    <w:rsid w:val="00E2243C"/>
    <w:rsid w:val="00E22626"/>
    <w:rsid w:val="00E23889"/>
    <w:rsid w:val="00E238D4"/>
    <w:rsid w:val="00E25149"/>
    <w:rsid w:val="00E25730"/>
    <w:rsid w:val="00E258F3"/>
    <w:rsid w:val="00E259A2"/>
    <w:rsid w:val="00E30BBF"/>
    <w:rsid w:val="00E32DFB"/>
    <w:rsid w:val="00E33113"/>
    <w:rsid w:val="00E3321C"/>
    <w:rsid w:val="00E33792"/>
    <w:rsid w:val="00E33891"/>
    <w:rsid w:val="00E33E9B"/>
    <w:rsid w:val="00E3439D"/>
    <w:rsid w:val="00E34576"/>
    <w:rsid w:val="00E35F7B"/>
    <w:rsid w:val="00E3628A"/>
    <w:rsid w:val="00E40B13"/>
    <w:rsid w:val="00E42400"/>
    <w:rsid w:val="00E425FA"/>
    <w:rsid w:val="00E42CBE"/>
    <w:rsid w:val="00E42EF9"/>
    <w:rsid w:val="00E4329F"/>
    <w:rsid w:val="00E44CEA"/>
    <w:rsid w:val="00E46128"/>
    <w:rsid w:val="00E46647"/>
    <w:rsid w:val="00E46DF8"/>
    <w:rsid w:val="00E476EE"/>
    <w:rsid w:val="00E47C7A"/>
    <w:rsid w:val="00E50967"/>
    <w:rsid w:val="00E51163"/>
    <w:rsid w:val="00E526B5"/>
    <w:rsid w:val="00E52931"/>
    <w:rsid w:val="00E52A06"/>
    <w:rsid w:val="00E536DA"/>
    <w:rsid w:val="00E53EC9"/>
    <w:rsid w:val="00E546AD"/>
    <w:rsid w:val="00E551B3"/>
    <w:rsid w:val="00E61CF2"/>
    <w:rsid w:val="00E62016"/>
    <w:rsid w:val="00E6220C"/>
    <w:rsid w:val="00E62DE0"/>
    <w:rsid w:val="00E6339A"/>
    <w:rsid w:val="00E63691"/>
    <w:rsid w:val="00E643DC"/>
    <w:rsid w:val="00E64C64"/>
    <w:rsid w:val="00E6660F"/>
    <w:rsid w:val="00E669D9"/>
    <w:rsid w:val="00E67290"/>
    <w:rsid w:val="00E67888"/>
    <w:rsid w:val="00E72154"/>
    <w:rsid w:val="00E7300D"/>
    <w:rsid w:val="00E7371E"/>
    <w:rsid w:val="00E76EDA"/>
    <w:rsid w:val="00E7734D"/>
    <w:rsid w:val="00E80EDD"/>
    <w:rsid w:val="00E80F8B"/>
    <w:rsid w:val="00E80FBB"/>
    <w:rsid w:val="00E8125E"/>
    <w:rsid w:val="00E81572"/>
    <w:rsid w:val="00E81D64"/>
    <w:rsid w:val="00E83C10"/>
    <w:rsid w:val="00E86E1A"/>
    <w:rsid w:val="00E871C2"/>
    <w:rsid w:val="00E90C12"/>
    <w:rsid w:val="00E90D42"/>
    <w:rsid w:val="00E91482"/>
    <w:rsid w:val="00E93C75"/>
    <w:rsid w:val="00E94920"/>
    <w:rsid w:val="00E94FB2"/>
    <w:rsid w:val="00E9524B"/>
    <w:rsid w:val="00E9556F"/>
    <w:rsid w:val="00E96302"/>
    <w:rsid w:val="00EA00FA"/>
    <w:rsid w:val="00EA175C"/>
    <w:rsid w:val="00EA20AA"/>
    <w:rsid w:val="00EA26C5"/>
    <w:rsid w:val="00EA2CB2"/>
    <w:rsid w:val="00EA3AE7"/>
    <w:rsid w:val="00EA4712"/>
    <w:rsid w:val="00EA54B5"/>
    <w:rsid w:val="00EA5EDE"/>
    <w:rsid w:val="00EA670E"/>
    <w:rsid w:val="00EA6C73"/>
    <w:rsid w:val="00EA6D56"/>
    <w:rsid w:val="00EA708C"/>
    <w:rsid w:val="00EA7219"/>
    <w:rsid w:val="00EA739F"/>
    <w:rsid w:val="00EA7E76"/>
    <w:rsid w:val="00EB1BF3"/>
    <w:rsid w:val="00EB4252"/>
    <w:rsid w:val="00EB5611"/>
    <w:rsid w:val="00EB6146"/>
    <w:rsid w:val="00EB688D"/>
    <w:rsid w:val="00EC166C"/>
    <w:rsid w:val="00EC1B79"/>
    <w:rsid w:val="00EC1D7F"/>
    <w:rsid w:val="00EC1E77"/>
    <w:rsid w:val="00EC46F0"/>
    <w:rsid w:val="00EC5B25"/>
    <w:rsid w:val="00EC6143"/>
    <w:rsid w:val="00EC6244"/>
    <w:rsid w:val="00EC63AF"/>
    <w:rsid w:val="00EC66BF"/>
    <w:rsid w:val="00EC6AF2"/>
    <w:rsid w:val="00EC7167"/>
    <w:rsid w:val="00EC7CB2"/>
    <w:rsid w:val="00EC7E5C"/>
    <w:rsid w:val="00ED098B"/>
    <w:rsid w:val="00ED19F8"/>
    <w:rsid w:val="00ED28F7"/>
    <w:rsid w:val="00ED2C99"/>
    <w:rsid w:val="00ED30E5"/>
    <w:rsid w:val="00ED3723"/>
    <w:rsid w:val="00ED3A83"/>
    <w:rsid w:val="00ED3F35"/>
    <w:rsid w:val="00ED445B"/>
    <w:rsid w:val="00ED4E10"/>
    <w:rsid w:val="00ED6382"/>
    <w:rsid w:val="00ED6D7B"/>
    <w:rsid w:val="00ED743C"/>
    <w:rsid w:val="00ED768B"/>
    <w:rsid w:val="00ED7DAE"/>
    <w:rsid w:val="00EE0269"/>
    <w:rsid w:val="00EE06D9"/>
    <w:rsid w:val="00EE10BB"/>
    <w:rsid w:val="00EE161A"/>
    <w:rsid w:val="00EE2187"/>
    <w:rsid w:val="00EE2D72"/>
    <w:rsid w:val="00EE35E8"/>
    <w:rsid w:val="00EE4024"/>
    <w:rsid w:val="00EE435A"/>
    <w:rsid w:val="00EE6D1E"/>
    <w:rsid w:val="00EE7E03"/>
    <w:rsid w:val="00EF1A67"/>
    <w:rsid w:val="00EF2123"/>
    <w:rsid w:val="00EF3433"/>
    <w:rsid w:val="00EF52D4"/>
    <w:rsid w:val="00EF5342"/>
    <w:rsid w:val="00EF537A"/>
    <w:rsid w:val="00EF58DB"/>
    <w:rsid w:val="00EF64C2"/>
    <w:rsid w:val="00EF6681"/>
    <w:rsid w:val="00EF68A4"/>
    <w:rsid w:val="00EF7451"/>
    <w:rsid w:val="00F00CD3"/>
    <w:rsid w:val="00F01838"/>
    <w:rsid w:val="00F027E2"/>
    <w:rsid w:val="00F03356"/>
    <w:rsid w:val="00F04564"/>
    <w:rsid w:val="00F04719"/>
    <w:rsid w:val="00F04CC2"/>
    <w:rsid w:val="00F06CF1"/>
    <w:rsid w:val="00F108AF"/>
    <w:rsid w:val="00F10DC9"/>
    <w:rsid w:val="00F10ED2"/>
    <w:rsid w:val="00F11016"/>
    <w:rsid w:val="00F110F2"/>
    <w:rsid w:val="00F12BC8"/>
    <w:rsid w:val="00F134F5"/>
    <w:rsid w:val="00F21055"/>
    <w:rsid w:val="00F210C7"/>
    <w:rsid w:val="00F21A47"/>
    <w:rsid w:val="00F21DD2"/>
    <w:rsid w:val="00F21EDB"/>
    <w:rsid w:val="00F2525F"/>
    <w:rsid w:val="00F26CEF"/>
    <w:rsid w:val="00F2762D"/>
    <w:rsid w:val="00F30C7D"/>
    <w:rsid w:val="00F32249"/>
    <w:rsid w:val="00F32293"/>
    <w:rsid w:val="00F32B94"/>
    <w:rsid w:val="00F32BB8"/>
    <w:rsid w:val="00F32CBE"/>
    <w:rsid w:val="00F32D98"/>
    <w:rsid w:val="00F3450F"/>
    <w:rsid w:val="00F35B4A"/>
    <w:rsid w:val="00F37331"/>
    <w:rsid w:val="00F37741"/>
    <w:rsid w:val="00F377D0"/>
    <w:rsid w:val="00F37A37"/>
    <w:rsid w:val="00F37F0F"/>
    <w:rsid w:val="00F37FDE"/>
    <w:rsid w:val="00F40194"/>
    <w:rsid w:val="00F40BE2"/>
    <w:rsid w:val="00F41D4E"/>
    <w:rsid w:val="00F4266D"/>
    <w:rsid w:val="00F43263"/>
    <w:rsid w:val="00F451D3"/>
    <w:rsid w:val="00F454A3"/>
    <w:rsid w:val="00F46ED1"/>
    <w:rsid w:val="00F476D9"/>
    <w:rsid w:val="00F47B85"/>
    <w:rsid w:val="00F47E5E"/>
    <w:rsid w:val="00F50744"/>
    <w:rsid w:val="00F50E00"/>
    <w:rsid w:val="00F5233C"/>
    <w:rsid w:val="00F531F0"/>
    <w:rsid w:val="00F54136"/>
    <w:rsid w:val="00F5488C"/>
    <w:rsid w:val="00F54BDD"/>
    <w:rsid w:val="00F55665"/>
    <w:rsid w:val="00F561C0"/>
    <w:rsid w:val="00F5645C"/>
    <w:rsid w:val="00F566E1"/>
    <w:rsid w:val="00F56B7B"/>
    <w:rsid w:val="00F5793B"/>
    <w:rsid w:val="00F6013B"/>
    <w:rsid w:val="00F604AB"/>
    <w:rsid w:val="00F6110F"/>
    <w:rsid w:val="00F6283C"/>
    <w:rsid w:val="00F6581C"/>
    <w:rsid w:val="00F65C31"/>
    <w:rsid w:val="00F6649D"/>
    <w:rsid w:val="00F664EF"/>
    <w:rsid w:val="00F6677D"/>
    <w:rsid w:val="00F66BDA"/>
    <w:rsid w:val="00F67681"/>
    <w:rsid w:val="00F677AF"/>
    <w:rsid w:val="00F700AA"/>
    <w:rsid w:val="00F726A9"/>
    <w:rsid w:val="00F72956"/>
    <w:rsid w:val="00F73E39"/>
    <w:rsid w:val="00F74452"/>
    <w:rsid w:val="00F75505"/>
    <w:rsid w:val="00F76106"/>
    <w:rsid w:val="00F77EC4"/>
    <w:rsid w:val="00F80A48"/>
    <w:rsid w:val="00F80E76"/>
    <w:rsid w:val="00F82885"/>
    <w:rsid w:val="00F830C7"/>
    <w:rsid w:val="00F84495"/>
    <w:rsid w:val="00F8591C"/>
    <w:rsid w:val="00F85B5B"/>
    <w:rsid w:val="00F85E33"/>
    <w:rsid w:val="00F872CE"/>
    <w:rsid w:val="00F87309"/>
    <w:rsid w:val="00F8780F"/>
    <w:rsid w:val="00F87E0C"/>
    <w:rsid w:val="00F9289C"/>
    <w:rsid w:val="00F92F51"/>
    <w:rsid w:val="00F9367B"/>
    <w:rsid w:val="00F9487B"/>
    <w:rsid w:val="00F94CEB"/>
    <w:rsid w:val="00F94FE3"/>
    <w:rsid w:val="00F952D8"/>
    <w:rsid w:val="00F95D88"/>
    <w:rsid w:val="00F964BE"/>
    <w:rsid w:val="00F9688A"/>
    <w:rsid w:val="00F973C9"/>
    <w:rsid w:val="00F97DE1"/>
    <w:rsid w:val="00FA0C1F"/>
    <w:rsid w:val="00FA3023"/>
    <w:rsid w:val="00FA32F4"/>
    <w:rsid w:val="00FA3574"/>
    <w:rsid w:val="00FA3E4F"/>
    <w:rsid w:val="00FA42E8"/>
    <w:rsid w:val="00FA472E"/>
    <w:rsid w:val="00FA4CDF"/>
    <w:rsid w:val="00FA529F"/>
    <w:rsid w:val="00FA545C"/>
    <w:rsid w:val="00FA58E7"/>
    <w:rsid w:val="00FA5DF8"/>
    <w:rsid w:val="00FA6AEE"/>
    <w:rsid w:val="00FB2ADA"/>
    <w:rsid w:val="00FB2BE4"/>
    <w:rsid w:val="00FB3917"/>
    <w:rsid w:val="00FB47B6"/>
    <w:rsid w:val="00FB4E47"/>
    <w:rsid w:val="00FB56A2"/>
    <w:rsid w:val="00FB57F6"/>
    <w:rsid w:val="00FB5CE1"/>
    <w:rsid w:val="00FB6070"/>
    <w:rsid w:val="00FB628A"/>
    <w:rsid w:val="00FB75B2"/>
    <w:rsid w:val="00FB7E01"/>
    <w:rsid w:val="00FC036C"/>
    <w:rsid w:val="00FC10C6"/>
    <w:rsid w:val="00FC1C1C"/>
    <w:rsid w:val="00FC31BE"/>
    <w:rsid w:val="00FC4020"/>
    <w:rsid w:val="00FC5D17"/>
    <w:rsid w:val="00FC5FC8"/>
    <w:rsid w:val="00FC763C"/>
    <w:rsid w:val="00FC7BAE"/>
    <w:rsid w:val="00FD1704"/>
    <w:rsid w:val="00FD20F6"/>
    <w:rsid w:val="00FD274F"/>
    <w:rsid w:val="00FD29BF"/>
    <w:rsid w:val="00FD3492"/>
    <w:rsid w:val="00FD45C6"/>
    <w:rsid w:val="00FD646C"/>
    <w:rsid w:val="00FD7D9C"/>
    <w:rsid w:val="00FE0682"/>
    <w:rsid w:val="00FE0AE7"/>
    <w:rsid w:val="00FE0F3B"/>
    <w:rsid w:val="00FE2C94"/>
    <w:rsid w:val="00FE2D15"/>
    <w:rsid w:val="00FE4274"/>
    <w:rsid w:val="00FE6219"/>
    <w:rsid w:val="00FE66A1"/>
    <w:rsid w:val="00FE68D4"/>
    <w:rsid w:val="00FF019E"/>
    <w:rsid w:val="00FF090A"/>
    <w:rsid w:val="00FF0F48"/>
    <w:rsid w:val="00FF129B"/>
    <w:rsid w:val="00FF1700"/>
    <w:rsid w:val="00FF22C5"/>
    <w:rsid w:val="00FF2D4B"/>
    <w:rsid w:val="00FF2F4A"/>
    <w:rsid w:val="00FF32DF"/>
    <w:rsid w:val="00FF410B"/>
    <w:rsid w:val="00FF4775"/>
    <w:rsid w:val="00FF5050"/>
    <w:rsid w:val="00FF631D"/>
    <w:rsid w:val="00FF6FA8"/>
    <w:rsid w:val="00F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62AF02"/>
  <w15:docId w15:val="{DC7154F8-20AA-49BA-AF4A-92F2847A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Theme="minorEastAsia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  <w:jc w:val="both"/>
    </w:pPr>
    <w:rPr>
      <w:rFonts w:ascii="Times" w:hAnsi="Times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paragraph" w:styleId="a4">
    <w:name w:val="Body Text"/>
    <w:basedOn w:val="a"/>
    <w:pPr>
      <w:jc w:val="center"/>
    </w:pPr>
    <w:rPr>
      <w:b/>
      <w:sz w:val="40"/>
    </w:rPr>
  </w:style>
  <w:style w:type="paragraph" w:styleId="a5">
    <w:name w:val="footnote text"/>
    <w:basedOn w:val="a"/>
    <w:next w:val="TFReferencesSection"/>
    <w:semiHidden/>
  </w:style>
  <w:style w:type="paragraph" w:customStyle="1" w:styleId="TFReferencesSection">
    <w:name w:val="TF_References_Section"/>
    <w:basedOn w:val="a"/>
    <w:pPr>
      <w:spacing w:line="480" w:lineRule="auto"/>
      <w:ind w:firstLine="187"/>
    </w:pPr>
  </w:style>
  <w:style w:type="paragraph" w:customStyle="1" w:styleId="TAMainText">
    <w:name w:val="TA_Main_Text"/>
    <w:basedOn w:val="a"/>
    <w:pPr>
      <w:spacing w:after="0" w:line="480" w:lineRule="auto"/>
      <w:ind w:firstLine="202"/>
    </w:pPr>
  </w:style>
  <w:style w:type="paragraph" w:customStyle="1" w:styleId="BATitle">
    <w:name w:val="BA_Title"/>
    <w:basedOn w:val="a"/>
    <w:next w:val="BBAuthorName"/>
    <w:pPr>
      <w:spacing w:before="720" w:after="360" w:line="480" w:lineRule="auto"/>
      <w:jc w:val="center"/>
    </w:pPr>
    <w:rPr>
      <w:rFonts w:ascii="Times New Roman" w:hAnsi="Times New Roman"/>
      <w:sz w:val="44"/>
    </w:rPr>
  </w:style>
  <w:style w:type="paragraph" w:customStyle="1" w:styleId="BBAuthorName">
    <w:name w:val="BB_Author_Name"/>
    <w:basedOn w:val="a"/>
    <w:next w:val="BCAuthorAddress"/>
    <w:pPr>
      <w:spacing w:after="240" w:line="480" w:lineRule="auto"/>
      <w:jc w:val="center"/>
    </w:pPr>
    <w:rPr>
      <w:i/>
    </w:rPr>
  </w:style>
  <w:style w:type="paragraph" w:customStyle="1" w:styleId="BCAuthorAddress">
    <w:name w:val="BC_Author_Address"/>
    <w:basedOn w:val="a"/>
    <w:next w:val="BIEmailAddress"/>
    <w:pPr>
      <w:spacing w:after="240" w:line="480" w:lineRule="auto"/>
      <w:jc w:val="center"/>
    </w:pPr>
  </w:style>
  <w:style w:type="paragraph" w:customStyle="1" w:styleId="BIEmailAddress">
    <w:name w:val="BI_Email_Address"/>
    <w:basedOn w:val="a"/>
    <w:next w:val="AIReceivedDate"/>
    <w:pPr>
      <w:spacing w:line="480" w:lineRule="auto"/>
    </w:pPr>
  </w:style>
  <w:style w:type="paragraph" w:customStyle="1" w:styleId="AIReceivedDate">
    <w:name w:val="AI_Received_Date"/>
    <w:basedOn w:val="a"/>
    <w:next w:val="BDAbstract"/>
    <w:pPr>
      <w:spacing w:after="240" w:line="480" w:lineRule="auto"/>
    </w:pPr>
    <w:rPr>
      <w:b/>
    </w:rPr>
  </w:style>
  <w:style w:type="paragraph" w:customStyle="1" w:styleId="BDAbstract">
    <w:name w:val="BD_Abstract"/>
    <w:basedOn w:val="a"/>
    <w:next w:val="TAMainText"/>
    <w:pPr>
      <w:spacing w:before="360" w:after="360" w:line="480" w:lineRule="auto"/>
    </w:pPr>
  </w:style>
  <w:style w:type="paragraph" w:customStyle="1" w:styleId="TDAcknowledgments">
    <w:name w:val="TD_Acknowledgments"/>
    <w:basedOn w:val="a"/>
    <w:next w:val="a"/>
    <w:pPr>
      <w:spacing w:before="200" w:line="480" w:lineRule="auto"/>
      <w:ind w:firstLine="202"/>
    </w:pPr>
  </w:style>
  <w:style w:type="paragraph" w:customStyle="1" w:styleId="TESupportingInformation">
    <w:name w:val="TE_Supporting_Information"/>
    <w:basedOn w:val="a"/>
    <w:next w:val="a"/>
    <w:pPr>
      <w:spacing w:line="480" w:lineRule="auto"/>
      <w:ind w:firstLine="187"/>
    </w:pPr>
  </w:style>
  <w:style w:type="paragraph" w:customStyle="1" w:styleId="VCSchemeTitle">
    <w:name w:val="VC_Scheme_Title"/>
    <w:basedOn w:val="a"/>
    <w:next w:val="a"/>
    <w:pPr>
      <w:spacing w:line="480" w:lineRule="auto"/>
    </w:pPr>
  </w:style>
  <w:style w:type="paragraph" w:customStyle="1" w:styleId="VDTableTitle">
    <w:name w:val="VD_Table_Title"/>
    <w:basedOn w:val="a"/>
    <w:next w:val="a"/>
    <w:pPr>
      <w:spacing w:line="480" w:lineRule="auto"/>
    </w:pPr>
  </w:style>
  <w:style w:type="paragraph" w:customStyle="1" w:styleId="VAFigureCaption">
    <w:name w:val="VA_Figure_Caption"/>
    <w:basedOn w:val="a"/>
    <w:next w:val="a"/>
    <w:pPr>
      <w:spacing w:line="480" w:lineRule="auto"/>
    </w:pPr>
  </w:style>
  <w:style w:type="paragraph" w:customStyle="1" w:styleId="VBChartTitle">
    <w:name w:val="VB_Chart_Title"/>
    <w:basedOn w:val="a"/>
    <w:next w:val="a"/>
    <w:pPr>
      <w:spacing w:line="480" w:lineRule="auto"/>
    </w:pPr>
  </w:style>
  <w:style w:type="paragraph" w:customStyle="1" w:styleId="FETableFootnote">
    <w:name w:val="FE_Table_Footnote"/>
    <w:basedOn w:val="a"/>
    <w:next w:val="a"/>
    <w:pPr>
      <w:ind w:firstLine="187"/>
    </w:pPr>
  </w:style>
  <w:style w:type="paragraph" w:customStyle="1" w:styleId="FCChartFootnote">
    <w:name w:val="FC_Chart_Footnote"/>
    <w:basedOn w:val="a"/>
    <w:next w:val="a"/>
    <w:pPr>
      <w:ind w:firstLine="187"/>
    </w:pPr>
  </w:style>
  <w:style w:type="paragraph" w:customStyle="1" w:styleId="FDSchemeFootnote">
    <w:name w:val="FD_Scheme_Footnote"/>
    <w:basedOn w:val="a"/>
    <w:next w:val="a"/>
    <w:pPr>
      <w:ind w:firstLine="187"/>
    </w:pPr>
  </w:style>
  <w:style w:type="paragraph" w:customStyle="1" w:styleId="TCTableBody">
    <w:name w:val="TC_Table_Body"/>
    <w:basedOn w:val="a"/>
  </w:style>
  <w:style w:type="paragraph" w:customStyle="1" w:styleId="AFTitleRunningHead">
    <w:name w:val="AF_Title_Running_Head"/>
    <w:basedOn w:val="a"/>
    <w:next w:val="TAMainText"/>
    <w:pPr>
      <w:spacing w:line="480" w:lineRule="auto"/>
    </w:pPr>
  </w:style>
  <w:style w:type="paragraph" w:customStyle="1" w:styleId="BEAuthorBiography">
    <w:name w:val="BE_Author_Biography"/>
    <w:basedOn w:val="a"/>
    <w:pPr>
      <w:spacing w:line="480" w:lineRule="auto"/>
    </w:pPr>
  </w:style>
  <w:style w:type="paragraph" w:customStyle="1" w:styleId="FACorrespondingAuthorFootnote">
    <w:name w:val="FA_Corresponding_Author_Footnote"/>
    <w:basedOn w:val="a"/>
    <w:next w:val="TAMainText"/>
    <w:pPr>
      <w:spacing w:line="480" w:lineRule="auto"/>
    </w:pPr>
  </w:style>
  <w:style w:type="paragraph" w:customStyle="1" w:styleId="SNSynopsisTOC">
    <w:name w:val="SN_Synopsis_TOC"/>
    <w:basedOn w:val="a"/>
    <w:pPr>
      <w:spacing w:line="480" w:lineRule="auto"/>
    </w:pPr>
  </w:style>
  <w:style w:type="character" w:styleId="a6">
    <w:name w:val="Hyperlink"/>
    <w:rPr>
      <w:color w:val="0000FF"/>
      <w:u w:val="single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BGKeywords">
    <w:name w:val="BG_Keywords"/>
    <w:basedOn w:val="a"/>
    <w:pPr>
      <w:spacing w:line="480" w:lineRule="auto"/>
    </w:pPr>
  </w:style>
  <w:style w:type="paragraph" w:customStyle="1" w:styleId="BHBriefs">
    <w:name w:val="BH_Briefs"/>
    <w:basedOn w:val="a"/>
    <w:pPr>
      <w:spacing w:line="480" w:lineRule="auto"/>
    </w:pPr>
  </w:style>
  <w:style w:type="character" w:styleId="a9">
    <w:name w:val="page number"/>
    <w:basedOn w:val="a0"/>
  </w:style>
  <w:style w:type="paragraph" w:styleId="aa">
    <w:name w:val="Balloon Text"/>
    <w:basedOn w:val="a"/>
    <w:semiHidden/>
    <w:rsid w:val="00E96302"/>
    <w:rPr>
      <w:rFonts w:ascii="Tahoma" w:hAnsi="Tahoma" w:cs="Tahoma"/>
      <w:sz w:val="16"/>
      <w:szCs w:val="16"/>
    </w:rPr>
  </w:style>
  <w:style w:type="paragraph" w:customStyle="1" w:styleId="StyleFACorrespondingAuthorFootnote7pt">
    <w:name w:val="Style FA_Corresponding_Author_Footnote + 7 pt"/>
    <w:basedOn w:val="a"/>
    <w:next w:val="BGKeywords"/>
    <w:link w:val="StyleFACorrespondingAuthorFootnote7ptChar"/>
    <w:autoRedefine/>
    <w:rsid w:val="00D24877"/>
    <w:pPr>
      <w:spacing w:after="240" w:line="480" w:lineRule="auto"/>
    </w:pPr>
    <w:rPr>
      <w:rFonts w:ascii="Times New Roman" w:hAnsi="Times New Roman"/>
    </w:rPr>
  </w:style>
  <w:style w:type="character" w:customStyle="1" w:styleId="StyleFACorrespondingAuthorFootnote7ptChar">
    <w:name w:val="Style FA_Corresponding_Author_Footnote + 7 pt Char"/>
    <w:link w:val="StyleFACorrespondingAuthorFootnote7pt"/>
    <w:rsid w:val="00D24877"/>
    <w:rPr>
      <w:rFonts w:ascii="Times New Roman" w:hAnsi="Times New Roman"/>
      <w:sz w:val="24"/>
    </w:rPr>
  </w:style>
  <w:style w:type="paragraph" w:customStyle="1" w:styleId="FAAuthorInfoSubtitle">
    <w:name w:val="FA_Author_Info_Subtitle"/>
    <w:basedOn w:val="a"/>
    <w:link w:val="FAAuthorInfoSubtitleChar"/>
    <w:autoRedefine/>
    <w:rsid w:val="00F74452"/>
    <w:pPr>
      <w:spacing w:before="120" w:after="60" w:line="480" w:lineRule="auto"/>
      <w:jc w:val="left"/>
    </w:pPr>
    <w:rPr>
      <w:bCs/>
    </w:rPr>
  </w:style>
  <w:style w:type="character" w:customStyle="1" w:styleId="FAAuthorInfoSubtitleChar">
    <w:name w:val="FA_Author_Info_Subtitle Char"/>
    <w:link w:val="FAAuthorInfoSubtitle"/>
    <w:rsid w:val="00F74452"/>
    <w:rPr>
      <w:rFonts w:ascii="Times" w:hAnsi="Times"/>
      <w:bCs/>
      <w:sz w:val="24"/>
    </w:rPr>
  </w:style>
  <w:style w:type="paragraph" w:customStyle="1" w:styleId="Default">
    <w:name w:val="Default"/>
    <w:rsid w:val="001A7A9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ab">
    <w:name w:val="header"/>
    <w:basedOn w:val="a"/>
    <w:link w:val="ac"/>
    <w:unhideWhenUsed/>
    <w:rsid w:val="002B1B02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rsid w:val="002B1B02"/>
    <w:rPr>
      <w:rFonts w:ascii="Times" w:hAnsi="Times"/>
      <w:sz w:val="24"/>
    </w:rPr>
  </w:style>
  <w:style w:type="character" w:styleId="ad">
    <w:name w:val="Subtle Emphasis"/>
    <w:basedOn w:val="a0"/>
    <w:uiPriority w:val="19"/>
    <w:qFormat/>
    <w:rsid w:val="009B4C5A"/>
    <w:rPr>
      <w:i/>
      <w:iCs/>
      <w:color w:val="404040" w:themeColor="text1" w:themeTint="BF"/>
    </w:rPr>
  </w:style>
  <w:style w:type="character" w:styleId="ae">
    <w:name w:val="annotation reference"/>
    <w:basedOn w:val="a0"/>
    <w:semiHidden/>
    <w:unhideWhenUsed/>
    <w:rsid w:val="00BA00F2"/>
    <w:rPr>
      <w:sz w:val="18"/>
      <w:szCs w:val="18"/>
    </w:rPr>
  </w:style>
  <w:style w:type="paragraph" w:styleId="af">
    <w:name w:val="annotation text"/>
    <w:basedOn w:val="a"/>
    <w:link w:val="af0"/>
    <w:semiHidden/>
    <w:unhideWhenUsed/>
    <w:rsid w:val="00BA00F2"/>
    <w:pPr>
      <w:jc w:val="left"/>
    </w:pPr>
  </w:style>
  <w:style w:type="character" w:customStyle="1" w:styleId="af0">
    <w:name w:val="コメント文字列 (文字)"/>
    <w:basedOn w:val="a0"/>
    <w:link w:val="af"/>
    <w:semiHidden/>
    <w:rsid w:val="00BA00F2"/>
    <w:rPr>
      <w:rFonts w:ascii="Times" w:hAnsi="Times"/>
      <w:sz w:val="24"/>
    </w:rPr>
  </w:style>
  <w:style w:type="paragraph" w:customStyle="1" w:styleId="RSCB02ArticleText">
    <w:name w:val="RSC B02 Article Text"/>
    <w:basedOn w:val="a"/>
    <w:link w:val="RSCB02ArticleTextChar"/>
    <w:qFormat/>
    <w:rsid w:val="00D76BF5"/>
    <w:pPr>
      <w:spacing w:after="0" w:line="240" w:lineRule="exact"/>
    </w:pPr>
    <w:rPr>
      <w:rFonts w:asciiTheme="minorHAnsi" w:hAnsiTheme="minorHAnsi"/>
      <w:w w:val="108"/>
      <w:sz w:val="18"/>
      <w:szCs w:val="18"/>
      <w:lang w:val="en-GB"/>
    </w:rPr>
  </w:style>
  <w:style w:type="character" w:customStyle="1" w:styleId="RSCB02ArticleTextChar">
    <w:name w:val="RSC B02 Article Text Char"/>
    <w:basedOn w:val="a0"/>
    <w:link w:val="RSCB02ArticleText"/>
    <w:rsid w:val="00D76BF5"/>
    <w:rPr>
      <w:rFonts w:asciiTheme="minorHAnsi" w:hAnsiTheme="minorHAnsi"/>
      <w:w w:val="108"/>
      <w:sz w:val="18"/>
      <w:szCs w:val="18"/>
      <w:lang w:val="en-GB"/>
    </w:rPr>
  </w:style>
  <w:style w:type="paragraph" w:customStyle="1" w:styleId="RSCB08CHeadingIn-line">
    <w:name w:val="RSC B08 C Heading (In-line)"/>
    <w:link w:val="RSCB08CHeadingIn-lineChar"/>
    <w:qFormat/>
    <w:rsid w:val="00952047"/>
    <w:pPr>
      <w:spacing w:line="276" w:lineRule="auto"/>
    </w:pPr>
    <w:rPr>
      <w:rFonts w:asciiTheme="minorHAnsi" w:hAnsiTheme="minorHAnsi" w:cstheme="minorBidi"/>
      <w:b/>
      <w:sz w:val="18"/>
      <w:szCs w:val="22"/>
      <w:lang w:val="en-GB"/>
    </w:rPr>
  </w:style>
  <w:style w:type="character" w:customStyle="1" w:styleId="RSCB08CHeadingIn-lineChar">
    <w:name w:val="RSC B08 C Heading (In-line) Char"/>
    <w:basedOn w:val="a0"/>
    <w:link w:val="RSCB08CHeadingIn-line"/>
    <w:rsid w:val="00952047"/>
    <w:rPr>
      <w:rFonts w:asciiTheme="minorHAnsi" w:hAnsiTheme="minorHAnsi" w:cstheme="minorBidi"/>
      <w:b/>
      <w:sz w:val="18"/>
      <w:szCs w:val="22"/>
      <w:lang w:val="en-GB"/>
    </w:rPr>
  </w:style>
  <w:style w:type="character" w:styleId="af1">
    <w:name w:val="Placeholder Text"/>
    <w:basedOn w:val="a0"/>
    <w:uiPriority w:val="99"/>
    <w:semiHidden/>
    <w:rsid w:val="007E5E5D"/>
    <w:rPr>
      <w:color w:val="808080"/>
    </w:rPr>
  </w:style>
  <w:style w:type="paragraph" w:styleId="af2">
    <w:name w:val="Revision"/>
    <w:hidden/>
    <w:uiPriority w:val="99"/>
    <w:semiHidden/>
    <w:rsid w:val="00ED3A83"/>
    <w:rPr>
      <w:rFonts w:ascii="Times" w:hAnsi="Times"/>
      <w:sz w:val="24"/>
    </w:rPr>
  </w:style>
  <w:style w:type="paragraph" w:customStyle="1" w:styleId="ExperimentalText">
    <w:name w:val="Experimental Text"/>
    <w:basedOn w:val="a"/>
    <w:link w:val="ExperimentalTextChar"/>
    <w:rsid w:val="002510D0"/>
    <w:pPr>
      <w:spacing w:after="0" w:line="480" w:lineRule="auto"/>
      <w:jc w:val="left"/>
    </w:pPr>
    <w:rPr>
      <w:rFonts w:ascii="Times New Roman" w:eastAsia="ＭＳ 明朝" w:hAnsi="Times New Roman"/>
      <w:szCs w:val="24"/>
      <w:lang w:eastAsia="ja-JP"/>
    </w:rPr>
  </w:style>
  <w:style w:type="character" w:customStyle="1" w:styleId="ExperimentalTextChar">
    <w:name w:val="Experimental Text Char"/>
    <w:link w:val="ExperimentalText"/>
    <w:rsid w:val="002510D0"/>
    <w:rPr>
      <w:rFonts w:ascii="Times New Roman" w:eastAsia="ＭＳ 明朝" w:hAnsi="Times New Roman"/>
      <w:sz w:val="24"/>
      <w:szCs w:val="24"/>
      <w:lang w:eastAsia="ja-JP"/>
    </w:rPr>
  </w:style>
  <w:style w:type="character" w:customStyle="1" w:styleId="cf01">
    <w:name w:val="cf01"/>
    <w:basedOn w:val="a0"/>
    <w:rsid w:val="00051E82"/>
    <w:rPr>
      <w:rFonts w:ascii="Meiryo UI" w:eastAsia="Meiryo UI" w:hAnsi="Meiryo UI" w:hint="eastAsia"/>
      <w:sz w:val="18"/>
      <w:szCs w:val="18"/>
    </w:rPr>
  </w:style>
  <w:style w:type="character" w:customStyle="1" w:styleId="cf11">
    <w:name w:val="cf11"/>
    <w:basedOn w:val="a0"/>
    <w:rsid w:val="00051E82"/>
    <w:rPr>
      <w:rFonts w:ascii="Meiryo UI" w:eastAsia="Meiryo UI" w:hAnsi="Meiryo UI" w:hint="eastAsia"/>
      <w:sz w:val="18"/>
      <w:szCs w:val="18"/>
    </w:rPr>
  </w:style>
  <w:style w:type="character" w:customStyle="1" w:styleId="cf21">
    <w:name w:val="cf21"/>
    <w:basedOn w:val="a0"/>
    <w:rsid w:val="00051E82"/>
    <w:rPr>
      <w:rFonts w:ascii="Meiryo UI" w:eastAsia="Meiryo UI" w:hAnsi="Meiryo UI" w:hint="eastAsia"/>
      <w:sz w:val="18"/>
      <w:szCs w:val="18"/>
    </w:rPr>
  </w:style>
  <w:style w:type="paragraph" w:customStyle="1" w:styleId="Maintext">
    <w:name w:val="Main text"/>
    <w:basedOn w:val="a"/>
    <w:link w:val="MaintextChar"/>
    <w:autoRedefine/>
    <w:rsid w:val="0020386F"/>
    <w:pPr>
      <w:spacing w:after="0" w:line="480" w:lineRule="auto"/>
      <w:jc w:val="left"/>
    </w:pPr>
    <w:rPr>
      <w:rFonts w:ascii="Times New Roman" w:eastAsia="ＭＳ 明朝" w:hAnsi="Times New Roman"/>
      <w:szCs w:val="24"/>
      <w:lang w:eastAsia="ja-JP"/>
    </w:rPr>
  </w:style>
  <w:style w:type="character" w:customStyle="1" w:styleId="MaintextChar">
    <w:name w:val="Main text Char"/>
    <w:link w:val="Maintext"/>
    <w:rsid w:val="0020386F"/>
    <w:rPr>
      <w:rFonts w:ascii="Times New Roman" w:eastAsia="ＭＳ 明朝" w:hAnsi="Times New Roman"/>
      <w:sz w:val="24"/>
      <w:szCs w:val="24"/>
      <w:lang w:eastAsia="ja-JP"/>
    </w:rPr>
  </w:style>
  <w:style w:type="paragraph" w:customStyle="1" w:styleId="TableHead">
    <w:name w:val="TableHead"/>
    <w:basedOn w:val="a"/>
    <w:rsid w:val="00857C9E"/>
    <w:p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spacing w:after="0" w:line="190" w:lineRule="exact"/>
    </w:pPr>
    <w:rPr>
      <w:rFonts w:ascii="Arial" w:eastAsia="ＭＳ 明朝" w:hAnsi="Arial"/>
      <w:sz w:val="16"/>
      <w:szCs w:val="14"/>
      <w:lang w:val="en-GB" w:eastAsia="ja-JP"/>
    </w:rPr>
  </w:style>
  <w:style w:type="paragraph" w:customStyle="1" w:styleId="TableBody">
    <w:name w:val="TableBody"/>
    <w:basedOn w:val="TableHead"/>
    <w:rsid w:val="00857C9E"/>
  </w:style>
  <w:style w:type="character" w:styleId="af3">
    <w:name w:val="Unresolved Mention"/>
    <w:basedOn w:val="a0"/>
    <w:uiPriority w:val="99"/>
    <w:semiHidden/>
    <w:unhideWhenUsed/>
    <w:rsid w:val="004F6700"/>
    <w:rPr>
      <w:color w:val="605E5C"/>
      <w:shd w:val="clear" w:color="auto" w:fill="E1DFDD"/>
    </w:rPr>
  </w:style>
  <w:style w:type="character" w:customStyle="1" w:styleId="a8">
    <w:name w:val="フッター (文字)"/>
    <w:basedOn w:val="a0"/>
    <w:link w:val="a7"/>
    <w:uiPriority w:val="99"/>
    <w:rsid w:val="007220E1"/>
    <w:rPr>
      <w:rFonts w:ascii="Times" w:hAnsi="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5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shi.okazaki@aist.go.jp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zufumi%20Kobashi\Desktop\Paper_Bundle%20adsorption%20site\CNT&#12496;&#12531;&#12489;&#12523;N2&#21560;&#30528;&#35542;&#25991;\J%20Phys%20Chem%20Lett\acstemplate_msw2010_jz_p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ED4D5-DDE8-48D7-BB21-8E2E8A80B5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c55989-3c9e-4466-8514-eac6f80f6373}" enabled="1" method="Privileged" siteId="{18a7fec8-652f-409b-8369-272d9ce806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acstemplate_msw2010_jz_pc.dotx</Template>
  <TotalTime>35</TotalTime>
  <Pages>5</Pages>
  <Words>245</Words>
  <Characters>1630</Characters>
  <Application>Microsoft Office Word</Application>
  <DocSecurity>0</DocSecurity>
  <Lines>148</Lines>
  <Paragraphs>49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for Electronic Submission to ACS Journals</vt:lpstr>
      <vt:lpstr>Template for Electronic Submission to ACS Journals</vt:lpstr>
    </vt:vector>
  </TitlesOfParts>
  <Company>ACS</Company>
  <LinksUpToDate>false</LinksUpToDate>
  <CharactersWithSpaces>1826</CharactersWithSpaces>
  <SharedDoc>false</SharedDoc>
  <HLinks>
    <vt:vector size="6" baseType="variant">
      <vt:variant>
        <vt:i4>4849748</vt:i4>
      </vt:variant>
      <vt:variant>
        <vt:i4>0</vt:i4>
      </vt:variant>
      <vt:variant>
        <vt:i4>0</vt:i4>
      </vt:variant>
      <vt:variant>
        <vt:i4>5</vt:i4>
      </vt:variant>
      <vt:variant>
        <vt:lpwstr>http://pubs.acs.org/page/4authors/index.html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Electronic Submission to ACS Journals</dc:title>
  <dc:subject/>
  <dc:creator>Kazufumi Kobashi</dc:creator>
  <cp:keywords/>
  <cp:lastModifiedBy>岡崎俊也</cp:lastModifiedBy>
  <cp:revision>7</cp:revision>
  <cp:lastPrinted>2026-03-26T09:22:00Z</cp:lastPrinted>
  <dcterms:created xsi:type="dcterms:W3CDTF">2026-03-24T04:10:00Z</dcterms:created>
  <dcterms:modified xsi:type="dcterms:W3CDTF">2026-04-01T07:55:00Z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c55989-3c9e-4466-8514-eac6f80f6373_Enabled">
    <vt:lpwstr>true</vt:lpwstr>
  </property>
  <property fmtid="{D5CDD505-2E9C-101B-9397-08002B2CF9AE}" pid="3" name="MSIP_Label_ddc55989-3c9e-4466-8514-eac6f80f6373_SetDate">
    <vt:lpwstr>2022-05-17T01:23:56Z</vt:lpwstr>
  </property>
  <property fmtid="{D5CDD505-2E9C-101B-9397-08002B2CF9AE}" pid="4" name="MSIP_Label_ddc55989-3c9e-4466-8514-eac6f80f6373_Method">
    <vt:lpwstr>Privileged</vt:lpwstr>
  </property>
  <property fmtid="{D5CDD505-2E9C-101B-9397-08002B2CF9AE}" pid="5" name="MSIP_Label_ddc55989-3c9e-4466-8514-eac6f80f6373_Name">
    <vt:lpwstr>ddc55989-3c9e-4466-8514-eac6f80f6373</vt:lpwstr>
  </property>
  <property fmtid="{D5CDD505-2E9C-101B-9397-08002B2CF9AE}" pid="6" name="MSIP_Label_ddc55989-3c9e-4466-8514-eac6f80f6373_SiteId">
    <vt:lpwstr>18a7fec8-652f-409b-8369-272d9ce80620</vt:lpwstr>
  </property>
  <property fmtid="{D5CDD505-2E9C-101B-9397-08002B2CF9AE}" pid="7" name="MSIP_Label_ddc55989-3c9e-4466-8514-eac6f80f6373_ActionId">
    <vt:lpwstr>63ca6869-3ac7-4c2d-9951-8576d1470341</vt:lpwstr>
  </property>
  <property fmtid="{D5CDD505-2E9C-101B-9397-08002B2CF9AE}" pid="8" name="MSIP_Label_ddc55989-3c9e-4466-8514-eac6f80f6373_ContentBits">
    <vt:lpwstr>0</vt:lpwstr>
  </property>
  <property fmtid="{D5CDD505-2E9C-101B-9397-08002B2CF9AE}" pid="9" name="GrammarlyDocumentId">
    <vt:lpwstr>8b1cb38902da3ca7ffe90dceca7ba1036b88c9de3583fb51431a2044b58e17d7</vt:lpwstr>
  </property>
</Properties>
</file>